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eastAsia="ko-KR"/>
        </w:rPr>
        <w:id w:val="-2129384759"/>
        <w:docPartObj>
          <w:docPartGallery w:val="Cover Pages"/>
          <w:docPartUnique/>
        </w:docPartObj>
      </w:sdtPr>
      <w:sdtEndPr/>
      <w:sdtContent>
        <w:p w14:paraId="787FA362" w14:textId="77777777" w:rsidR="000D04A8" w:rsidRDefault="00F446B5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FC8E664" wp14:editId="193B5269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6879590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699770" cy="10058400"/>
                    <wp:effectExtent l="0" t="0" r="0" b="0"/>
                    <wp:wrapNone/>
                    <wp:docPr id="12" name="Rectangle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7A6AC9" w14:textId="77777777" w:rsidR="00D46F0D" w:rsidRDefault="00D46F0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3FC8E664" id="Rectangle 12" o:spid="_x0000_s1026" style="position:absolute;margin-left:0;margin-top:0;width:55.1pt;height:11in;z-index:251660288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" fillcolor="#dfdcb7 [3214]" stroked="f" strokeweight="2pt">
                    <v:textbox>
                      <w:txbxContent>
                        <w:p w14:paraId="737A6AC9" w14:textId="77777777" w:rsidR="00D46F0D" w:rsidRDefault="00D46F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3D555F2" wp14:editId="7A4EE98C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6879590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81000</wp14:pctPosVOffset>
                        </wp:positionV>
                      </mc:Choice>
                      <mc:Fallback>
                        <wp:positionV relativeFrom="page">
                          <wp:posOffset>8660130</wp:posOffset>
                        </wp:positionV>
                      </mc:Fallback>
                    </mc:AlternateContent>
                    <wp:extent cx="699770" cy="905510"/>
                    <wp:effectExtent l="0" t="0" r="0" b="0"/>
                    <wp:wrapNone/>
                    <wp:docPr id="14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90551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5189B3" w14:textId="77777777" w:rsidR="00D46F0D" w:rsidRDefault="00D46F0D"/>
                            </w:txbxContent>
                          </wps:txbx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9000</wp14:pctHeight>
                    </wp14:sizeRelV>
                  </wp:anchor>
                </w:drawing>
              </mc:Choice>
              <mc:Fallback>
                <w:pict>
                  <v:rect w14:anchorId="13D555F2" id="Rectangle 5" o:spid="_x0000_s1027" style="position:absolute;margin-left:0;margin-top:0;width:55.1pt;height:71.3pt;z-index:25166131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" fillcolor="#a9a57c [3204]" stroked="f" strokeweight="2pt">
                    <v:textbox>
                      <w:txbxContent>
                        <w:p w14:paraId="005189B3" w14:textId="77777777" w:rsidR="00D46F0D" w:rsidRDefault="00D46F0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3ABE2C2" w14:textId="77777777" w:rsidR="000D04A8" w:rsidRDefault="00F446B5">
          <w:pPr>
            <w:pStyle w:val="Title"/>
          </w:pPr>
          <w:r>
            <w:rPr>
              <w:noProof/>
              <w:color w:val="000000"/>
              <w:lang w:eastAsia="ja-JP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628862" wp14:editId="1F17006E">
                    <wp:simplePos x="0" y="0"/>
                    <wp:positionH relativeFrom="page">
                      <wp:align>left</wp:align>
                    </wp:positionH>
                    <wp:positionV relativeFrom="page">
                      <wp:align>center</wp:align>
                    </wp:positionV>
                    <wp:extent cx="7072630" cy="10058400"/>
                    <wp:effectExtent l="0" t="0" r="0" b="0"/>
                    <wp:wrapNone/>
                    <wp:docPr id="16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07263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DFDCB7" w:themeColor="background2"/>
                                    <w:kern w:val="28"/>
                                    <w:sz w:val="108"/>
                                    <w:szCs w:val="108"/>
                                    <w14:ligatures w14:val="standard"/>
                                    <w14:numForm w14:val="oldStyle"/>
                                  </w:rPr>
                                  <w:alias w:val="Title"/>
                                  <w:tag w:val="Title"/>
                                  <w:id w:val="-1519844660"/>
                                  <w:placeholder>
                                    <w:docPart w:val="24287DBAA1BB48C99BE31080E44DAA2B"/>
                                  </w:placeholder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449426" w14:textId="56F35158" w:rsidR="00D46F0D" w:rsidRDefault="00D46F0D">
                                    <w:pPr>
                                      <w:pStyle w:val="Subtitle"/>
                                      <w:spacing w:before="120"/>
                                      <w:rPr>
                                        <w:rFonts w:asciiTheme="majorHAnsi" w:hAnsiTheme="majorHAnsi"/>
                                        <w:color w:val="DFDCB7" w:themeColor="background2"/>
                                        <w:kern w:val="28"/>
                                        <w:sz w:val="108"/>
                                        <w:szCs w:val="108"/>
                                        <w:lang w:bidi="fa-IR"/>
                                        <w14:ligatures w14:val="standard"/>
                                        <w14:numForm w14:val="oldStyle"/>
                                      </w:rPr>
                                    </w:pPr>
                                    <w:r w:rsidRPr="005B34B9">
                                      <w:rPr>
                                        <w:rFonts w:asciiTheme="majorHAnsi" w:hAnsiTheme="majorHAnsi"/>
                                        <w:color w:val="DFDCB7" w:themeColor="background2"/>
                                        <w:kern w:val="28"/>
                                        <w:sz w:val="108"/>
                                        <w:szCs w:val="108"/>
                                        <w14:ligatures w14:val="standard"/>
                                        <w14:numForm w14:val="oldStyle"/>
                                      </w:rPr>
                                      <w:t>Face Recognition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DFDCB7" w:themeColor="background2"/>
                                        <w:kern w:val="28"/>
                                        <w:sz w:val="108"/>
                                        <w:szCs w:val="108"/>
                                        <w14:ligatures w14:val="standard"/>
                                        <w14:numForm w14:val="oldStyle"/>
                                      </w:rPr>
                                      <w:t xml:space="preserve"> Using OpenCV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DFDCB7" w:themeColor="background2"/>
                                  </w:rPr>
                                  <w:alias w:val="Abstract"/>
                                  <w:id w:val="-2111879622"/>
                                  <w:placeholder>
                                    <w:docPart w:val="7C96F1F5E0E84DADB47E3E7E04FCEFE7"/>
                                  </w:placeholder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582FD60" w14:textId="77777777" w:rsidR="00D46F0D" w:rsidRDefault="00D46F0D">
                                    <w:pPr>
                                      <w:rPr>
                                        <w:color w:val="DFDCB7" w:themeColor="background2"/>
                                      </w:rPr>
                                    </w:pPr>
                                    <w:r w:rsidRPr="00855B28">
                                      <w:rPr>
                                        <w:color w:val="DFDCB7" w:themeColor="background2"/>
                                      </w:rPr>
                                      <w:t>Face Recognition</w:t>
                                    </w:r>
                                    <w:r>
                                      <w:rPr>
                                        <w:color w:val="DFDCB7" w:themeColor="background2"/>
                                      </w:rPr>
                                      <w:t xml:space="preserve"> Using Deep</w:t>
                                    </w:r>
                                    <w:r>
                                      <w:rPr>
                                        <w:color w:val="DFDCB7" w:themeColor="background2"/>
                                        <w:lang w:bidi="fa-IR"/>
                                      </w:rPr>
                                      <w:t xml:space="preserve"> Learning and Machine Vision in Python by OpenCV Library.</w:t>
                                    </w:r>
                                  </w:p>
                                </w:sdtContent>
                              </w:sdt>
                              <w:p w14:paraId="6D3F3453" w14:textId="77777777" w:rsidR="00D46F0D" w:rsidRDefault="00D46F0D"/>
                            </w:txbxContent>
                          </wps:txbx>
                          <wps:bodyPr rot="0" spcFirstLastPara="0" vertOverflow="overflow" horzOverflow="overflow" vert="horz" wrap="square" lIns="1005840" tIns="45720" rIns="274320" bIns="28346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91000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40628862" id="Rectangle 16" o:spid="_x0000_s1028" style="position:absolute;margin-left:0;margin-top:0;width:556.9pt;height:11in;z-index:251659264;visibility:visible;mso-wrap-style:square;mso-width-percent:910;mso-height-percent:1000;mso-wrap-distance-left:9pt;mso-wrap-distance-top:0;mso-wrap-distance-right:9pt;mso-wrap-distance-bottom:0;mso-position-horizontal:left;mso-position-horizontal-relative:page;mso-position-vertical:center;mso-position-vertical-relative:page;mso-width-percent:910;mso-height-percent:10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" stroked="f" strokeweight="2pt">
                    <v:fill r:id="rId9" o:title="" recolor="t" rotate="t" type="tile"/>
                    <v:imagedata recolortarget="#6d634b [3122]"/>
                    <v:textbox inset="79.2pt,,21.6pt,223.2pt"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DFDCB7" w:themeColor="background2"/>
                              <w:kern w:val="28"/>
                              <w:sz w:val="108"/>
                              <w:szCs w:val="108"/>
                              <w14:ligatures w14:val="standard"/>
                              <w14:numForm w14:val="oldStyle"/>
                            </w:rPr>
                            <w:alias w:val="Title"/>
                            <w:tag w:val="Title"/>
                            <w:id w:val="-1519844660"/>
                            <w:placeholder>
                              <w:docPart w:val="24287DBAA1BB48C99BE31080E44DAA2B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E449426" w14:textId="56F35158" w:rsidR="00D46F0D" w:rsidRDefault="00D46F0D">
                              <w:pPr>
                                <w:pStyle w:val="Subtitle"/>
                                <w:spacing w:before="120"/>
                                <w:rPr>
                                  <w:rFonts w:asciiTheme="majorHAnsi" w:hAnsiTheme="majorHAnsi"/>
                                  <w:color w:val="DFDCB7" w:themeColor="background2"/>
                                  <w:kern w:val="28"/>
                                  <w:sz w:val="108"/>
                                  <w:szCs w:val="108"/>
                                  <w:lang w:bidi="fa-IR"/>
                                  <w14:ligatures w14:val="standard"/>
                                  <w14:numForm w14:val="oldStyle"/>
                                </w:rPr>
                              </w:pPr>
                              <w:r w:rsidRPr="005B34B9">
                                <w:rPr>
                                  <w:rFonts w:asciiTheme="majorHAnsi" w:hAnsiTheme="majorHAnsi"/>
                                  <w:color w:val="DFDCB7" w:themeColor="background2"/>
                                  <w:kern w:val="28"/>
                                  <w:sz w:val="108"/>
                                  <w:szCs w:val="108"/>
                                  <w14:ligatures w14:val="standard"/>
                                  <w14:numForm w14:val="oldStyle"/>
                                </w:rPr>
                                <w:t>Face Recognition</w:t>
                              </w:r>
                              <w:r>
                                <w:rPr>
                                  <w:rFonts w:asciiTheme="majorHAnsi" w:hAnsiTheme="majorHAnsi"/>
                                  <w:color w:val="DFDCB7" w:themeColor="background2"/>
                                  <w:kern w:val="28"/>
                                  <w:sz w:val="108"/>
                                  <w:szCs w:val="108"/>
                                  <w14:ligatures w14:val="standard"/>
                                  <w14:numForm w14:val="oldStyle"/>
                                </w:rPr>
                                <w:t xml:space="preserve"> Using OpenCV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DFDCB7" w:themeColor="background2"/>
                            </w:rPr>
                            <w:alias w:val="Abstract"/>
                            <w:id w:val="-2111879622"/>
                            <w:placeholder>
                              <w:docPart w:val="7C96F1F5E0E84DADB47E3E7E04FCEFE7"/>
                            </w:placeholder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6582FD60" w14:textId="77777777" w:rsidR="00D46F0D" w:rsidRDefault="00D46F0D">
                              <w:pPr>
                                <w:rPr>
                                  <w:color w:val="DFDCB7" w:themeColor="background2"/>
                                </w:rPr>
                              </w:pPr>
                              <w:r w:rsidRPr="00855B28">
                                <w:rPr>
                                  <w:color w:val="DFDCB7" w:themeColor="background2"/>
                                </w:rPr>
                                <w:t>Face Recognition</w:t>
                              </w:r>
                              <w:r>
                                <w:rPr>
                                  <w:color w:val="DFDCB7" w:themeColor="background2"/>
                                </w:rPr>
                                <w:t xml:space="preserve"> Using Deep</w:t>
                              </w:r>
                              <w:r>
                                <w:rPr>
                                  <w:color w:val="DFDCB7" w:themeColor="background2"/>
                                  <w:lang w:bidi="fa-IR"/>
                                </w:rPr>
                                <w:t xml:space="preserve"> Learning and Machine Vision in Python by OpenCV Library.</w:t>
                              </w:r>
                            </w:p>
                          </w:sdtContent>
                        </w:sdt>
                        <w:p w14:paraId="6D3F3453" w14:textId="77777777" w:rsidR="00D46F0D" w:rsidRDefault="00D46F0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887D158" w14:textId="77777777" w:rsidR="002440DB" w:rsidRDefault="00F446B5" w:rsidP="002440DB">
          <w:pPr>
            <w:spacing w:after="200" w:line="276" w:lineRule="auto"/>
          </w:pPr>
          <w:r>
            <w:br w:type="page"/>
          </w:r>
        </w:p>
      </w:sdtContent>
    </w:sdt>
    <w:p w14:paraId="64D12C90" w14:textId="6FC8292D" w:rsidR="000D04A8" w:rsidRPr="002440DB" w:rsidRDefault="002440DB" w:rsidP="002440DB">
      <w:pPr>
        <w:spacing w:after="200" w:line="276" w:lineRule="auto"/>
        <w:rPr>
          <w:cs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2B459480" wp14:editId="0F2797FE">
            <wp:simplePos x="0" y="0"/>
            <wp:positionH relativeFrom="margin">
              <wp:posOffset>-400685</wp:posOffset>
            </wp:positionH>
            <wp:positionV relativeFrom="paragraph">
              <wp:posOffset>0</wp:posOffset>
            </wp:positionV>
            <wp:extent cx="3044825" cy="297561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دانشکده فنی و حرفه ای شهید چمران کرمان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5408" behindDoc="0" locked="0" layoutInCell="1" allowOverlap="1" wp14:anchorId="507833DB" wp14:editId="0D6873B1">
                <wp:simplePos x="0" y="0"/>
                <wp:positionH relativeFrom="margin">
                  <wp:posOffset>-430530</wp:posOffset>
                </wp:positionH>
                <wp:positionV relativeFrom="paragraph">
                  <wp:posOffset>3213735</wp:posOffset>
                </wp:positionV>
                <wp:extent cx="3236595" cy="473202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6595" cy="4732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CED4F" w14:textId="4B15EE79" w:rsidR="00D46F0D" w:rsidRPr="00E13308" w:rsidRDefault="00D46F0D" w:rsidP="00ED3FDF">
                            <w:pPr>
                              <w:pBdr>
                                <w:top w:val="single" w:sz="24" w:space="8" w:color="A9A57C" w:themeColor="accent1"/>
                                <w:bottom w:val="single" w:sz="24" w:space="8" w:color="A9A57C" w:themeColor="accent1"/>
                              </w:pBdr>
                              <w:bidi/>
                              <w:spacing w:after="0"/>
                              <w:jc w:val="center"/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 w:rsidRPr="00E13308"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عنوان گزارش</w:t>
                            </w:r>
                            <w:r>
                              <w:rPr>
                                <w:rFonts w:ascii="Arabic Typesetting" w:hAnsi="Arabic Typesetting" w:cs="Lotus" w:hint="cs"/>
                                <w:b/>
                                <w:bCs/>
                                <w:color w:val="A9A57C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 کار</w:t>
                            </w:r>
                            <w:r w:rsidRPr="00E13308"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: تشخیص چهره با استفاده از </w:t>
                            </w:r>
                            <w:r w:rsidRPr="00E13308"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36"/>
                                <w:szCs w:val="36"/>
                                <w:lang w:bidi="fa-IR"/>
                              </w:rPr>
                              <w:t>OpenCV</w:t>
                            </w:r>
                          </w:p>
                          <w:p w14:paraId="4BB19DDD" w14:textId="77777777" w:rsidR="00D46F0D" w:rsidRPr="006E0D75" w:rsidRDefault="00D46F0D" w:rsidP="002C5A31">
                            <w:pPr>
                              <w:pBdr>
                                <w:top w:val="single" w:sz="24" w:space="8" w:color="A9A57C" w:themeColor="accent1"/>
                                <w:bottom w:val="single" w:sz="24" w:space="8" w:color="A9A57C" w:themeColor="accent1"/>
                              </w:pBdr>
                              <w:bidi/>
                              <w:spacing w:after="0"/>
                              <w:jc w:val="center"/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65D84394" w14:textId="34A57CCD" w:rsidR="00D46F0D" w:rsidRPr="00E13308" w:rsidRDefault="00D46F0D" w:rsidP="002C5A31">
                            <w:pPr>
                              <w:pBdr>
                                <w:top w:val="single" w:sz="24" w:space="8" w:color="A9A57C" w:themeColor="accent1"/>
                                <w:bottom w:val="single" w:sz="24" w:space="8" w:color="A9A57C" w:themeColor="accent1"/>
                              </w:pBdr>
                              <w:bidi/>
                              <w:spacing w:after="0"/>
                              <w:jc w:val="center"/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 w:rsidRPr="00E13308"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رشته تحصیلی: مهندسی تکنولوژی نرم‌افزار کامپیوتر</w:t>
                            </w:r>
                          </w:p>
                          <w:p w14:paraId="23178A75" w14:textId="77777777" w:rsidR="00D46F0D" w:rsidRPr="006E0D75" w:rsidRDefault="00D46F0D" w:rsidP="002C5A31">
                            <w:pPr>
                              <w:pBdr>
                                <w:top w:val="single" w:sz="24" w:space="8" w:color="A9A57C" w:themeColor="accent1"/>
                                <w:bottom w:val="single" w:sz="24" w:space="8" w:color="A9A57C" w:themeColor="accent1"/>
                              </w:pBdr>
                              <w:bidi/>
                              <w:spacing w:after="0"/>
                              <w:jc w:val="center"/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59277C8D" w14:textId="3105294E" w:rsidR="00D46F0D" w:rsidRPr="00E13308" w:rsidRDefault="00D46F0D" w:rsidP="00ED3FDF">
                            <w:pPr>
                              <w:pBdr>
                                <w:top w:val="single" w:sz="24" w:space="8" w:color="A9A57C" w:themeColor="accent1"/>
                                <w:bottom w:val="single" w:sz="24" w:space="8" w:color="A9A57C" w:themeColor="accent1"/>
                              </w:pBdr>
                              <w:bidi/>
                              <w:spacing w:after="0"/>
                              <w:jc w:val="center"/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 w:rsidRPr="00E13308"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استاد راهنما: </w:t>
                            </w:r>
                            <w:r w:rsidRPr="00E13308">
                              <w:rPr>
                                <w:rFonts w:ascii="Arabic Typesetting" w:hAnsi="Arabic Typesetting" w:cs="Lotus" w:hint="cs"/>
                                <w:b/>
                                <w:bCs/>
                                <w:color w:val="A9A57C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دکتر مهدی رنجبرحسنی</w:t>
                            </w:r>
                          </w:p>
                          <w:p w14:paraId="5AE20317" w14:textId="77777777" w:rsidR="00D46F0D" w:rsidRPr="006E0D75" w:rsidRDefault="00D46F0D" w:rsidP="00ED3FDF">
                            <w:pPr>
                              <w:pBdr>
                                <w:top w:val="single" w:sz="24" w:space="8" w:color="A9A57C" w:themeColor="accent1"/>
                                <w:bottom w:val="single" w:sz="24" w:space="8" w:color="A9A57C" w:themeColor="accent1"/>
                              </w:pBdr>
                              <w:bidi/>
                              <w:spacing w:after="0"/>
                              <w:jc w:val="center"/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2B9D6957" w14:textId="0C41D54C" w:rsidR="00D46F0D" w:rsidRPr="00E13308" w:rsidRDefault="00D46F0D" w:rsidP="00ED3FDF">
                            <w:pPr>
                              <w:pBdr>
                                <w:top w:val="single" w:sz="24" w:space="8" w:color="A9A57C" w:themeColor="accent1"/>
                                <w:bottom w:val="single" w:sz="24" w:space="8" w:color="A9A57C" w:themeColor="accent1"/>
                              </w:pBdr>
                              <w:bidi/>
                              <w:spacing w:after="0"/>
                              <w:jc w:val="center"/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36"/>
                                <w:szCs w:val="32"/>
                                <w:rtl/>
                                <w:lang w:bidi="fa-IR"/>
                              </w:rPr>
                            </w:pPr>
                            <w:r w:rsidRPr="00E13308">
                              <w:rPr>
                                <w:rFonts w:ascii="Arabic Typesetting" w:hAnsi="Arabic Typesetting" w:cs="Lotus"/>
                                <w:b/>
                                <w:bCs/>
                                <w:color w:val="A9A57C" w:themeColor="accent1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دانشجو: دانیال کمالی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833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margin-left:-33.9pt;margin-top:253.05pt;width:254.85pt;height:372.6pt;z-index:25166540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" filled="f" stroked="f">
                <v:textbox>
                  <w:txbxContent>
                    <w:p w14:paraId="716CED4F" w14:textId="4B15EE79" w:rsidR="00D46F0D" w:rsidRPr="00E13308" w:rsidRDefault="00D46F0D" w:rsidP="00ED3FDF">
                      <w:pPr>
                        <w:pBdr>
                          <w:top w:val="single" w:sz="24" w:space="8" w:color="A9A57C" w:themeColor="accent1"/>
                          <w:bottom w:val="single" w:sz="24" w:space="8" w:color="A9A57C" w:themeColor="accent1"/>
                        </w:pBdr>
                        <w:bidi/>
                        <w:spacing w:after="0"/>
                        <w:jc w:val="center"/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36"/>
                          <w:szCs w:val="36"/>
                          <w:rtl/>
                          <w:lang w:bidi="fa-IR"/>
                        </w:rPr>
                      </w:pPr>
                      <w:r w:rsidRPr="00E13308"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36"/>
                          <w:szCs w:val="36"/>
                          <w:rtl/>
                          <w:lang w:bidi="fa-IR"/>
                        </w:rPr>
                        <w:t>عنوان گزارش</w:t>
                      </w:r>
                      <w:r>
                        <w:rPr>
                          <w:rFonts w:ascii="Arabic Typesetting" w:hAnsi="Arabic Typesetting" w:cs="Lotus" w:hint="cs"/>
                          <w:b/>
                          <w:bCs/>
                          <w:color w:val="A9A57C" w:themeColor="accent1"/>
                          <w:sz w:val="36"/>
                          <w:szCs w:val="36"/>
                          <w:rtl/>
                          <w:lang w:bidi="fa-IR"/>
                        </w:rPr>
                        <w:t xml:space="preserve"> کار</w:t>
                      </w:r>
                      <w:r w:rsidRPr="00E13308"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36"/>
                          <w:szCs w:val="36"/>
                          <w:rtl/>
                          <w:lang w:bidi="fa-IR"/>
                        </w:rPr>
                        <w:t xml:space="preserve">: تشخیص چهره با استفاده از </w:t>
                      </w:r>
                      <w:r w:rsidRPr="00E13308"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36"/>
                          <w:szCs w:val="36"/>
                          <w:lang w:bidi="fa-IR"/>
                        </w:rPr>
                        <w:t>OpenCV</w:t>
                      </w:r>
                    </w:p>
                    <w:p w14:paraId="4BB19DDD" w14:textId="77777777" w:rsidR="00D46F0D" w:rsidRPr="006E0D75" w:rsidRDefault="00D46F0D" w:rsidP="002C5A31">
                      <w:pPr>
                        <w:pBdr>
                          <w:top w:val="single" w:sz="24" w:space="8" w:color="A9A57C" w:themeColor="accent1"/>
                          <w:bottom w:val="single" w:sz="24" w:space="8" w:color="A9A57C" w:themeColor="accent1"/>
                        </w:pBdr>
                        <w:bidi/>
                        <w:spacing w:after="0"/>
                        <w:jc w:val="center"/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24"/>
                          <w:szCs w:val="24"/>
                          <w:lang w:bidi="fa-IR"/>
                        </w:rPr>
                      </w:pPr>
                    </w:p>
                    <w:p w14:paraId="65D84394" w14:textId="34A57CCD" w:rsidR="00D46F0D" w:rsidRPr="00E13308" w:rsidRDefault="00D46F0D" w:rsidP="002C5A31">
                      <w:pPr>
                        <w:pBdr>
                          <w:top w:val="single" w:sz="24" w:space="8" w:color="A9A57C" w:themeColor="accent1"/>
                          <w:bottom w:val="single" w:sz="24" w:space="8" w:color="A9A57C" w:themeColor="accent1"/>
                        </w:pBdr>
                        <w:bidi/>
                        <w:spacing w:after="0"/>
                        <w:jc w:val="center"/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36"/>
                          <w:szCs w:val="36"/>
                          <w:rtl/>
                          <w:lang w:bidi="fa-IR"/>
                        </w:rPr>
                      </w:pPr>
                      <w:r w:rsidRPr="00E13308"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36"/>
                          <w:szCs w:val="36"/>
                          <w:rtl/>
                          <w:lang w:bidi="fa-IR"/>
                        </w:rPr>
                        <w:t>رشته تحصیلی: مهندسی تکنولوژی نرم‌افزار کامپیوتر</w:t>
                      </w:r>
                    </w:p>
                    <w:p w14:paraId="23178A75" w14:textId="77777777" w:rsidR="00D46F0D" w:rsidRPr="006E0D75" w:rsidRDefault="00D46F0D" w:rsidP="002C5A31">
                      <w:pPr>
                        <w:pBdr>
                          <w:top w:val="single" w:sz="24" w:space="8" w:color="A9A57C" w:themeColor="accent1"/>
                          <w:bottom w:val="single" w:sz="24" w:space="8" w:color="A9A57C" w:themeColor="accent1"/>
                        </w:pBdr>
                        <w:bidi/>
                        <w:spacing w:after="0"/>
                        <w:jc w:val="center"/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59277C8D" w14:textId="3105294E" w:rsidR="00D46F0D" w:rsidRPr="00E13308" w:rsidRDefault="00D46F0D" w:rsidP="00ED3FDF">
                      <w:pPr>
                        <w:pBdr>
                          <w:top w:val="single" w:sz="24" w:space="8" w:color="A9A57C" w:themeColor="accent1"/>
                          <w:bottom w:val="single" w:sz="24" w:space="8" w:color="A9A57C" w:themeColor="accent1"/>
                        </w:pBdr>
                        <w:bidi/>
                        <w:spacing w:after="0"/>
                        <w:jc w:val="center"/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36"/>
                          <w:szCs w:val="36"/>
                          <w:rtl/>
                          <w:lang w:bidi="fa-IR"/>
                        </w:rPr>
                      </w:pPr>
                      <w:r w:rsidRPr="00E13308"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36"/>
                          <w:szCs w:val="36"/>
                          <w:rtl/>
                          <w:lang w:bidi="fa-IR"/>
                        </w:rPr>
                        <w:t xml:space="preserve">استاد راهنما: </w:t>
                      </w:r>
                      <w:r w:rsidRPr="00E13308">
                        <w:rPr>
                          <w:rFonts w:ascii="Arabic Typesetting" w:hAnsi="Arabic Typesetting" w:cs="Lotus" w:hint="cs"/>
                          <w:b/>
                          <w:bCs/>
                          <w:color w:val="A9A57C" w:themeColor="accent1"/>
                          <w:sz w:val="36"/>
                          <w:szCs w:val="36"/>
                          <w:rtl/>
                          <w:lang w:bidi="fa-IR"/>
                        </w:rPr>
                        <w:t>دکتر مهدی رنجبرحسنی</w:t>
                      </w:r>
                    </w:p>
                    <w:p w14:paraId="5AE20317" w14:textId="77777777" w:rsidR="00D46F0D" w:rsidRPr="006E0D75" w:rsidRDefault="00D46F0D" w:rsidP="00ED3FDF">
                      <w:pPr>
                        <w:pBdr>
                          <w:top w:val="single" w:sz="24" w:space="8" w:color="A9A57C" w:themeColor="accent1"/>
                          <w:bottom w:val="single" w:sz="24" w:space="8" w:color="A9A57C" w:themeColor="accent1"/>
                        </w:pBdr>
                        <w:bidi/>
                        <w:spacing w:after="0"/>
                        <w:jc w:val="center"/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2B9D6957" w14:textId="0C41D54C" w:rsidR="00D46F0D" w:rsidRPr="00E13308" w:rsidRDefault="00D46F0D" w:rsidP="00ED3FDF">
                      <w:pPr>
                        <w:pBdr>
                          <w:top w:val="single" w:sz="24" w:space="8" w:color="A9A57C" w:themeColor="accent1"/>
                          <w:bottom w:val="single" w:sz="24" w:space="8" w:color="A9A57C" w:themeColor="accent1"/>
                        </w:pBdr>
                        <w:bidi/>
                        <w:spacing w:after="0"/>
                        <w:jc w:val="center"/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36"/>
                          <w:szCs w:val="32"/>
                          <w:rtl/>
                          <w:lang w:bidi="fa-IR"/>
                        </w:rPr>
                      </w:pPr>
                      <w:r w:rsidRPr="00E13308">
                        <w:rPr>
                          <w:rFonts w:ascii="Arabic Typesetting" w:hAnsi="Arabic Typesetting" w:cs="Lotus"/>
                          <w:b/>
                          <w:bCs/>
                          <w:color w:val="A9A57C" w:themeColor="accent1"/>
                          <w:sz w:val="36"/>
                          <w:szCs w:val="36"/>
                          <w:rtl/>
                          <w:lang w:bidi="fa-IR"/>
                        </w:rPr>
                        <w:t>دانشجو: دانیال کمالی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18EB"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E01E35C" wp14:editId="0B1274E8">
                <wp:simplePos x="0" y="0"/>
                <wp:positionH relativeFrom="page">
                  <wp:posOffset>4313241</wp:posOffset>
                </wp:positionH>
                <wp:positionV relativeFrom="page">
                  <wp:posOffset>0</wp:posOffset>
                </wp:positionV>
                <wp:extent cx="3451151" cy="10687050"/>
                <wp:effectExtent l="0" t="0" r="0" b="0"/>
                <wp:wrapTight wrapText="bothSides">
                  <wp:wrapPolygon edited="0">
                    <wp:start x="0" y="0"/>
                    <wp:lineTo x="0" y="21561"/>
                    <wp:lineTo x="16218" y="21561"/>
                    <wp:lineTo x="16218" y="20329"/>
                    <wp:lineTo x="19915" y="20329"/>
                    <wp:lineTo x="21226" y="20175"/>
                    <wp:lineTo x="21346" y="154"/>
                    <wp:lineTo x="20749" y="77"/>
                    <wp:lineTo x="16218" y="0"/>
                    <wp:lineTo x="0" y="0"/>
                  </wp:wrapPolygon>
                </wp:wrapTight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1151" cy="10687050"/>
                          <a:chOff x="-115330" y="0"/>
                          <a:chExt cx="3454431" cy="10687050"/>
                        </a:xfrm>
                      </wpg:grpSpPr>
                      <wps:wsp>
                        <wps:cNvPr id="92" name="Rectangle 24"/>
                        <wps:cNvSpPr>
                          <a:spLocks/>
                        </wps:cNvSpPr>
                        <wps:spPr>
                          <a:xfrm>
                            <a:off x="-115330" y="0"/>
                            <a:ext cx="2581838" cy="106870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655EFB" w14:textId="77777777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</w:p>
                            <w:p w14:paraId="4F410C6F" w14:textId="77777777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</w:p>
                            <w:p w14:paraId="0A366863" w14:textId="77777777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</w:p>
                            <w:p w14:paraId="5538A816" w14:textId="77777777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</w:p>
                            <w:p w14:paraId="6F3C45CF" w14:textId="77777777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</w:p>
                            <w:p w14:paraId="52A84456" w14:textId="77777777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</w:p>
                            <w:p w14:paraId="247AE544" w14:textId="77777777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</w:p>
                            <w:p w14:paraId="13FC09AD" w14:textId="77777777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</w:p>
                            <w:p w14:paraId="2ADD2C4C" w14:textId="19BA1D20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  <w:r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  <w:t xml:space="preserve">Work </w:t>
                              </w:r>
                              <w:r w:rsidRPr="00DE6BA2"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  <w:t>Report Title: Face Recognition Using OpenCV</w:t>
                              </w:r>
                            </w:p>
                            <w:p w14:paraId="1175EA32" w14:textId="77777777" w:rsidR="00D46F0D" w:rsidRPr="006E0D75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2"/>
                                  <w:lang w:bidi="fa-IR"/>
                                </w:rPr>
                              </w:pPr>
                            </w:p>
                            <w:p w14:paraId="01A1FC3D" w14:textId="77777777" w:rsidR="00D46F0D" w:rsidRDefault="00D46F0D" w:rsidP="002C5A31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  <w:r w:rsidRPr="00DE6BA2"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  <w:t>Field of Study</w:t>
                              </w:r>
                              <w:r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  <w:t xml:space="preserve">: </w:t>
                              </w:r>
                              <w:r w:rsidRPr="00DE6BA2"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  <w:t>Computer Software Technology Engineering</w:t>
                              </w:r>
                            </w:p>
                            <w:p w14:paraId="64B81E8B" w14:textId="0678995C" w:rsidR="00D46F0D" w:rsidRPr="006E0D75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2"/>
                                  <w:lang w:bidi="fa-IR"/>
                                </w:rPr>
                              </w:pPr>
                            </w:p>
                            <w:p w14:paraId="744DFFF9" w14:textId="0A639BED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  <w:r w:rsidRPr="00491133"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  <w:t>Supervisor</w:t>
                              </w:r>
                              <w:r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  <w:t xml:space="preserve">: Dr. Mahdi </w:t>
                              </w:r>
                              <w:proofErr w:type="spellStart"/>
                              <w:r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  <w:t>Ranjbar</w:t>
                              </w:r>
                              <w:proofErr w:type="spellEnd"/>
                              <w:r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  <w:t xml:space="preserve"> </w:t>
                              </w:r>
                              <w:proofErr w:type="spellStart"/>
                              <w:r w:rsidRPr="00491133"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  <w:t>Hassani</w:t>
                              </w:r>
                              <w:proofErr w:type="spellEnd"/>
                            </w:p>
                            <w:p w14:paraId="0D3A53FE" w14:textId="77777777" w:rsidR="00D46F0D" w:rsidRPr="006E0D75" w:rsidRDefault="00D46F0D" w:rsidP="002C5A31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2"/>
                                  <w:lang w:bidi="fa-IR"/>
                                </w:rPr>
                              </w:pPr>
                            </w:p>
                            <w:p w14:paraId="104540BA" w14:textId="1EBBF2A4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  <w:r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  <w:t>Student: Danial Kamali</w:t>
                              </w:r>
                            </w:p>
                            <w:p w14:paraId="2B583613" w14:textId="721F4F17" w:rsidR="00D46F0D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</w:p>
                            <w:p w14:paraId="362A1D8B" w14:textId="77777777" w:rsidR="00D46F0D" w:rsidRPr="00DE6BA2" w:rsidRDefault="00D46F0D" w:rsidP="00DE6BA2">
                              <w:pPr>
                                <w:jc w:val="center"/>
                                <w:rPr>
                                  <w:rFonts w:ascii="Arabic Typesetting" w:hAnsi="Arabic Typesetting" w:cs="Lotus"/>
                                  <w:sz w:val="28"/>
                                  <w:szCs w:val="28"/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274320" tIns="3108960" rIns="27432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0" y="0"/>
                            <a:ext cx="3339101" cy="10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1E35C" id="Group 35" o:spid="_x0000_s1030" style="position:absolute;margin-left:339.65pt;margin-top:0;width:271.75pt;height:841.5pt;z-index:-251653120;mso-position-horizontal-relative:page;mso-position-vertical-relative:page" coordorigin="-1153" coordsize="34544,106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">
                <v:rect id="Rectangle 24" o:spid="_x0000_s1031" style="position:absolute;left:-1153;width:25818;height:106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" fillcolor="#a9a57c [3204]" stroked="f" strokeweight="2pt">
                  <v:textbox inset="21.6pt,244.8pt,21.6pt,14.4pt">
                    <w:txbxContent>
                      <w:p w14:paraId="09655EFB" w14:textId="77777777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</w:p>
                      <w:p w14:paraId="4F410C6F" w14:textId="77777777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</w:p>
                      <w:p w14:paraId="0A366863" w14:textId="77777777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</w:p>
                      <w:p w14:paraId="5538A816" w14:textId="77777777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</w:p>
                      <w:p w14:paraId="6F3C45CF" w14:textId="77777777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</w:p>
                      <w:p w14:paraId="52A84456" w14:textId="77777777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</w:p>
                      <w:p w14:paraId="247AE544" w14:textId="77777777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</w:p>
                      <w:p w14:paraId="13FC09AD" w14:textId="77777777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</w:p>
                      <w:p w14:paraId="2ADD2C4C" w14:textId="19BA1D20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  <w:r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  <w:t xml:space="preserve">Work </w:t>
                        </w:r>
                        <w:r w:rsidRPr="00DE6BA2"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  <w:t>Report Title: Face Recognition Using OpenCV</w:t>
                        </w:r>
                      </w:p>
                      <w:p w14:paraId="1175EA32" w14:textId="77777777" w:rsidR="00D46F0D" w:rsidRPr="006E0D75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2"/>
                            <w:lang w:bidi="fa-IR"/>
                          </w:rPr>
                        </w:pPr>
                      </w:p>
                      <w:p w14:paraId="01A1FC3D" w14:textId="77777777" w:rsidR="00D46F0D" w:rsidRDefault="00D46F0D" w:rsidP="002C5A31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  <w:r w:rsidRPr="00DE6BA2"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  <w:t>Field of Study</w:t>
                        </w:r>
                        <w:r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  <w:t xml:space="preserve">: </w:t>
                        </w:r>
                        <w:r w:rsidRPr="00DE6BA2"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  <w:t>Computer Software Technology Engineering</w:t>
                        </w:r>
                      </w:p>
                      <w:p w14:paraId="64B81E8B" w14:textId="0678995C" w:rsidR="00D46F0D" w:rsidRPr="006E0D75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2"/>
                            <w:lang w:bidi="fa-IR"/>
                          </w:rPr>
                        </w:pPr>
                      </w:p>
                      <w:p w14:paraId="744DFFF9" w14:textId="0A639BED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  <w:r w:rsidRPr="00491133"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  <w:t>Supervisor</w:t>
                        </w:r>
                        <w:r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  <w:t xml:space="preserve">: Dr. Mahdi </w:t>
                        </w:r>
                        <w:proofErr w:type="spellStart"/>
                        <w:r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  <w:t>Ranjbar</w:t>
                        </w:r>
                        <w:proofErr w:type="spellEnd"/>
                        <w:r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  <w:t xml:space="preserve"> </w:t>
                        </w:r>
                        <w:proofErr w:type="spellStart"/>
                        <w:r w:rsidRPr="00491133"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  <w:t>Hassani</w:t>
                        </w:r>
                        <w:proofErr w:type="spellEnd"/>
                      </w:p>
                      <w:p w14:paraId="0D3A53FE" w14:textId="77777777" w:rsidR="00D46F0D" w:rsidRPr="006E0D75" w:rsidRDefault="00D46F0D" w:rsidP="002C5A31">
                        <w:pPr>
                          <w:jc w:val="center"/>
                          <w:rPr>
                            <w:rFonts w:ascii="Arabic Typesetting" w:hAnsi="Arabic Typesetting" w:cs="Lotus"/>
                            <w:sz w:val="22"/>
                            <w:lang w:bidi="fa-IR"/>
                          </w:rPr>
                        </w:pPr>
                      </w:p>
                      <w:p w14:paraId="104540BA" w14:textId="1EBBF2A4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  <w:r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  <w:t>Student: Danial Kamali</w:t>
                        </w:r>
                      </w:p>
                      <w:p w14:paraId="2B583613" w14:textId="721F4F17" w:rsidR="00D46F0D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</w:p>
                      <w:p w14:paraId="362A1D8B" w14:textId="77777777" w:rsidR="00D46F0D" w:rsidRPr="00DE6BA2" w:rsidRDefault="00D46F0D" w:rsidP="00DE6BA2">
                        <w:pPr>
                          <w:jc w:val="center"/>
                          <w:rPr>
                            <w:rFonts w:ascii="Arabic Typesetting" w:hAnsi="Arabic Typesetting" w:cs="Lotus"/>
                            <w:sz w:val="28"/>
                            <w:szCs w:val="28"/>
                            <w:lang w:bidi="fa-IR"/>
                          </w:rPr>
                        </w:pPr>
                      </w:p>
                    </w:txbxContent>
                  </v:textbox>
                </v:rect>
                <v:rect id="Rectangle 93" o:spid="_x0000_s1032" style="position:absolute;width:33391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" filled="f" stroked="f" strokeweight="2pt"/>
                <w10:wrap type="tight" anchorx="page" anchory="page"/>
              </v:group>
            </w:pict>
          </mc:Fallback>
        </mc:AlternateContent>
      </w:r>
    </w:p>
    <w:p w14:paraId="127893DA" w14:textId="3A09E239" w:rsidR="00B95DB3" w:rsidRDefault="00B95DB3" w:rsidP="00A259F1">
      <w:pPr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rtl/>
          <w:lang w:bidi="fa-IR"/>
        </w:rPr>
      </w:pPr>
      <w:r w:rsidRPr="00B95DB3"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lang w:bidi="fa-IR"/>
        </w:rPr>
        <w:lastRenderedPageBreak/>
        <w:t>Table of Contents</w:t>
      </w:r>
      <w:r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32"/>
          <w:rtl/>
          <w:lang w:bidi="fa-IR"/>
        </w:rPr>
        <w:t>:</w:t>
      </w:r>
    </w:p>
    <w:p w14:paraId="73FFC599" w14:textId="377DC4AB" w:rsidR="00044280" w:rsidRPr="00526C0D" w:rsidRDefault="00044280" w:rsidP="00044280">
      <w:pPr>
        <w:bidi/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rtl/>
          <w:lang w:bidi="fa-IR"/>
        </w:rPr>
      </w:pPr>
      <w:r w:rsidRPr="00526C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32"/>
          <w:rtl/>
          <w:lang w:bidi="fa-IR"/>
        </w:rPr>
        <w:t>فهرست مطالب:</w:t>
      </w:r>
    </w:p>
    <w:p w14:paraId="307DE34D" w14:textId="674E9F2A" w:rsidR="00044280" w:rsidRPr="00D46F0D" w:rsidRDefault="00044280" w:rsidP="00044280">
      <w:pPr>
        <w:bidi/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برپا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یی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مح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یط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مجاز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و نصب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وابستگ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ی‌های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لازم</w:t>
      </w:r>
      <w:r w:rsidR="009047B5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9047B5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.................................................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...................</w:t>
      </w:r>
      <w:r w:rsidR="009047B5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 xml:space="preserve">.. </w:t>
      </w:r>
      <w:r w:rsidR="00526C0D"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3</w:t>
      </w:r>
    </w:p>
    <w:p w14:paraId="7513DB26" w14:textId="780BC310" w:rsidR="00044280" w:rsidRPr="00D46F0D" w:rsidRDefault="00044280" w:rsidP="00044280">
      <w:pPr>
        <w:bidi/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کشف چهره و تشخ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چهره با استفاده از </w:t>
      </w:r>
      <w:r w:rsidRPr="00D46F0D">
        <w:rPr>
          <w:rFonts w:asciiTheme="majorHAnsi" w:hAnsiTheme="majorHAnsi" w:cs="Lotus"/>
          <w:color w:val="000000"/>
          <w:sz w:val="24"/>
          <w:szCs w:val="28"/>
          <w:lang w:bidi="fa-IR"/>
        </w:rPr>
        <w:t>OpenCV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A24DD0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  <w:t>–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مرحله آموزش دادن س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یستم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 5</w:t>
      </w:r>
    </w:p>
    <w:p w14:paraId="40E2FE3B" w14:textId="2932B0F1" w:rsidR="00044280" w:rsidRPr="00D46F0D" w:rsidRDefault="00044280" w:rsidP="00044280">
      <w:pPr>
        <w:bidi/>
        <w:rPr>
          <w:rFonts w:asciiTheme="majorHAnsi" w:hAnsiTheme="majorHAnsi" w:cs="Lotus"/>
          <w:b/>
          <w:bCs/>
          <w:color w:val="000000"/>
          <w:sz w:val="22"/>
          <w:szCs w:val="24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ا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یجاد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د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یتابیس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برا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یص</w:t>
      </w:r>
      <w:r w:rsidR="00BB28D5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چهره</w:t>
      </w:r>
      <w:r w:rsidR="00BB28D5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...............................</w:t>
      </w:r>
      <w:r w:rsidR="00BB28D5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...............................................................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 5</w:t>
      </w:r>
    </w:p>
    <w:p w14:paraId="32BC9C46" w14:textId="27B26A69" w:rsidR="00044280" w:rsidRPr="00D46F0D" w:rsidRDefault="00044280" w:rsidP="00044280">
      <w:pPr>
        <w:bidi/>
        <w:rPr>
          <w:rFonts w:asciiTheme="majorHAnsi" w:hAnsiTheme="majorHAnsi" w:cs="Lotus"/>
          <w:b/>
          <w:bCs/>
          <w:color w:val="000000"/>
          <w:sz w:val="22"/>
          <w:szCs w:val="24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ضبط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چهره‌ها</w:t>
      </w:r>
      <w:proofErr w:type="spellEnd"/>
      <w:r w:rsidR="00526C0D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.................................................................................................................................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 9</w:t>
      </w:r>
    </w:p>
    <w:p w14:paraId="50CB6CF6" w14:textId="62E5DA7D" w:rsidR="00044280" w:rsidRPr="00D46F0D" w:rsidRDefault="004F6A88" w:rsidP="00044280">
      <w:pPr>
        <w:bidi/>
        <w:rPr>
          <w:rFonts w:asciiTheme="majorHAnsi" w:hAnsiTheme="majorHAnsi" w:cs="Lotus"/>
          <w:b/>
          <w:bCs/>
          <w:color w:val="000000"/>
          <w:sz w:val="22"/>
          <w:szCs w:val="24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آموزش</w:t>
      </w:r>
      <w:r w:rsidR="00CC258F"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تشخ</w:t>
      </w:r>
      <w:r w:rsidR="00CC258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یص</w:t>
      </w:r>
      <w:r w:rsidR="00CC258F"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دهنده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.......................................................................................................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 13</w:t>
      </w:r>
    </w:p>
    <w:p w14:paraId="3371BD68" w14:textId="1435FD8B" w:rsidR="00CC258F" w:rsidRPr="00D46F0D" w:rsidRDefault="00CC258F" w:rsidP="00CC258F">
      <w:pPr>
        <w:bidi/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تشخ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چهره با استفاده از </w:t>
      </w:r>
      <w:r w:rsidRPr="00D46F0D">
        <w:rPr>
          <w:rFonts w:asciiTheme="majorHAnsi" w:hAnsiTheme="majorHAnsi" w:cs="Lotus"/>
          <w:color w:val="000000"/>
          <w:sz w:val="24"/>
          <w:szCs w:val="28"/>
          <w:lang w:bidi="fa-IR"/>
        </w:rPr>
        <w:t>OpenCV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46403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  <w:t>–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واکش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داده از </w:t>
      </w:r>
      <w:r w:rsidRPr="00D46F0D">
        <w:rPr>
          <w:rFonts w:asciiTheme="majorHAnsi" w:hAnsiTheme="majorHAnsi" w:cs="Lotus"/>
          <w:color w:val="000000"/>
          <w:sz w:val="24"/>
          <w:szCs w:val="28"/>
          <w:lang w:bidi="fa-IR"/>
        </w:rPr>
        <w:t>SQLite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</w:t>
      </w:r>
      <w:r w:rsidR="00BB28D5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</w:t>
      </w:r>
      <w:r w:rsidR="00E53BBB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 17</w:t>
      </w:r>
    </w:p>
    <w:p w14:paraId="0F9EBBAF" w14:textId="100A8159" w:rsidR="00CC258F" w:rsidRPr="00D46F0D" w:rsidRDefault="00CC258F" w:rsidP="00CC258F">
      <w:pPr>
        <w:bidi/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پ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یاده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ساز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و نتا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یج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...................................................................................................................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 21</w:t>
      </w:r>
    </w:p>
    <w:p w14:paraId="361FFA4F" w14:textId="460074D9" w:rsidR="008B7C5D" w:rsidRPr="00D46F0D" w:rsidRDefault="008B7C5D" w:rsidP="008B7C5D">
      <w:pPr>
        <w:bidi/>
        <w:rPr>
          <w:rFonts w:asciiTheme="majorHAnsi" w:hAnsiTheme="majorHAnsi" w:cs="Lotus"/>
          <w:b/>
          <w:bCs/>
          <w:color w:val="000000"/>
          <w:sz w:val="22"/>
          <w:szCs w:val="24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نتایج (تصاویر)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..................................................................................................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....................... 22</w:t>
      </w:r>
    </w:p>
    <w:p w14:paraId="04EEA142" w14:textId="2B551FDC" w:rsidR="009047B5" w:rsidRPr="00D46F0D" w:rsidRDefault="009047B5" w:rsidP="009047B5">
      <w:pPr>
        <w:bidi/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کارها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 xml:space="preserve"> مرتبط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.....................................................................................................................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 25</w:t>
      </w:r>
    </w:p>
    <w:p w14:paraId="22A23783" w14:textId="0220B77F" w:rsidR="009047B5" w:rsidRPr="00D46F0D" w:rsidRDefault="009047B5" w:rsidP="009047B5">
      <w:pPr>
        <w:bidi/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  <w:t>منابع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</w:t>
      </w:r>
      <w:r w:rsidR="00CA3E32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......................................................................................................................................</w:t>
      </w:r>
      <w:r w:rsidR="00526C0D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.............. 3</w:t>
      </w:r>
      <w:r w:rsidR="001E0919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>5</w:t>
      </w:r>
    </w:p>
    <w:p w14:paraId="0C40D45D" w14:textId="77777777" w:rsidR="009047B5" w:rsidRDefault="009047B5" w:rsidP="00A259F1">
      <w:pPr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rtl/>
          <w:lang w:bidi="fa-IR"/>
        </w:rPr>
      </w:pPr>
      <w:bookmarkStart w:id="0" w:name="_Hlk28503294"/>
    </w:p>
    <w:p w14:paraId="10FB9485" w14:textId="77777777" w:rsidR="009047B5" w:rsidRDefault="009047B5" w:rsidP="00A259F1">
      <w:pPr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rtl/>
          <w:lang w:bidi="fa-IR"/>
        </w:rPr>
      </w:pPr>
    </w:p>
    <w:p w14:paraId="6D77338D" w14:textId="77777777" w:rsidR="00464039" w:rsidRDefault="00464039" w:rsidP="00A259F1">
      <w:pPr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rtl/>
          <w:lang w:bidi="fa-IR"/>
        </w:rPr>
      </w:pPr>
    </w:p>
    <w:p w14:paraId="48191822" w14:textId="77777777" w:rsidR="003F00A5" w:rsidRDefault="003F00A5" w:rsidP="00A259F1">
      <w:pPr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rtl/>
          <w:lang w:bidi="fa-IR"/>
        </w:rPr>
      </w:pPr>
    </w:p>
    <w:p w14:paraId="5C8341A6" w14:textId="77777777" w:rsidR="00464039" w:rsidRDefault="00464039" w:rsidP="00A259F1">
      <w:pPr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rtl/>
          <w:lang w:bidi="fa-IR"/>
        </w:rPr>
      </w:pPr>
    </w:p>
    <w:p w14:paraId="47A78128" w14:textId="68690FEF" w:rsidR="00BB443E" w:rsidRPr="00A520B5" w:rsidRDefault="00A259F1" w:rsidP="00DC6954">
      <w:pPr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lang w:bidi="fa-IR"/>
        </w:rPr>
      </w:pPr>
      <w:r w:rsidRPr="00A520B5"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lang w:bidi="fa-IR"/>
        </w:rPr>
        <w:lastRenderedPageBreak/>
        <w:t>Setup Virtual Environment and Install Necessary</w:t>
      </w:r>
      <w:r w:rsidR="00DC6954"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lang w:bidi="fa-IR"/>
        </w:rPr>
        <w:t xml:space="preserve"> </w:t>
      </w:r>
      <w:r w:rsidRPr="00A520B5"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lang w:bidi="fa-IR"/>
        </w:rPr>
        <w:t>Dependencies</w:t>
      </w:r>
      <w:bookmarkEnd w:id="0"/>
    </w:p>
    <w:p w14:paraId="0012A424" w14:textId="51B7E271" w:rsidR="00A259F1" w:rsidRPr="00A520B5" w:rsidRDefault="00A259F1" w:rsidP="00DC6954">
      <w:pPr>
        <w:bidi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32"/>
          <w:rtl/>
          <w:lang w:bidi="fa-IR"/>
        </w:rPr>
      </w:pPr>
      <w:bookmarkStart w:id="1" w:name="_Hlk31279527"/>
      <w:r w:rsidRPr="00A520B5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32"/>
          <w:rtl/>
          <w:lang w:bidi="fa-IR"/>
        </w:rPr>
        <w:t xml:space="preserve">برپایی محیط مجازی و نصب </w:t>
      </w:r>
      <w:proofErr w:type="spellStart"/>
      <w:r w:rsidRPr="00A520B5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32"/>
          <w:rtl/>
          <w:lang w:bidi="fa-IR"/>
        </w:rPr>
        <w:t>وابستگی‌های</w:t>
      </w:r>
      <w:proofErr w:type="spellEnd"/>
      <w:r w:rsidRPr="00A520B5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32"/>
          <w:rtl/>
          <w:lang w:bidi="fa-IR"/>
        </w:rPr>
        <w:t xml:space="preserve"> لازم</w:t>
      </w:r>
    </w:p>
    <w:bookmarkEnd w:id="1"/>
    <w:p w14:paraId="662FACED" w14:textId="77777777" w:rsidR="00A259F1" w:rsidRPr="00D46F0D" w:rsidRDefault="001C27D2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4"/>
          <w:szCs w:val="28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در این بخش ابتدا توضیح خواهیم داد که چرا کتابخانه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OpenCV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برای تشخیص چهره انتخاب شده است.</w:t>
      </w:r>
    </w:p>
    <w:p w14:paraId="4E09F49D" w14:textId="77777777" w:rsidR="00CD0CAB" w:rsidRPr="00D46F0D" w:rsidRDefault="00CD0CAB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دلیل انتخاب کتابخانه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OpenCV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rtl/>
          <w:lang w:bidi="fa-IR"/>
        </w:rPr>
        <w:t xml:space="preserve">(یا همان </w:t>
      </w:r>
      <w:r w:rsidRPr="00D46F0D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</w:rPr>
        <w:t>O</w:t>
      </w:r>
      <w:r w:rsidRPr="00D46F0D">
        <w:rPr>
          <w:rFonts w:ascii="Tahoma" w:hAnsi="Tahoma" w:cs="Tahoma"/>
          <w:color w:val="000000"/>
          <w:sz w:val="24"/>
          <w:szCs w:val="24"/>
          <w:shd w:val="clear" w:color="auto" w:fill="FFFFFF"/>
        </w:rPr>
        <w:t>pen </w:t>
      </w:r>
      <w:r w:rsidRPr="00D46F0D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</w:rPr>
        <w:t>C</w:t>
      </w:r>
      <w:r w:rsidRPr="00D46F0D">
        <w:rPr>
          <w:rFonts w:ascii="Tahoma" w:hAnsi="Tahoma" w:cs="Tahoma"/>
          <w:color w:val="000000"/>
          <w:sz w:val="24"/>
          <w:szCs w:val="24"/>
          <w:shd w:val="clear" w:color="auto" w:fill="FFFFFF"/>
        </w:rPr>
        <w:t>omputer </w:t>
      </w:r>
      <w:r w:rsidRPr="00D46F0D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</w:rPr>
        <w:t>V</w:t>
      </w:r>
      <w:r w:rsidRPr="00D46F0D">
        <w:rPr>
          <w:rFonts w:ascii="Tahoma" w:hAnsi="Tahoma" w:cs="Tahoma"/>
          <w:color w:val="000000"/>
          <w:sz w:val="24"/>
          <w:szCs w:val="24"/>
          <w:shd w:val="clear" w:color="auto" w:fill="FFFFFF"/>
        </w:rPr>
        <w:t>ision </w:t>
      </w:r>
      <w:r w:rsidRPr="00D46F0D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</w:rPr>
        <w:t>L</w:t>
      </w:r>
      <w:r w:rsidRPr="00D46F0D">
        <w:rPr>
          <w:rFonts w:ascii="Tahoma" w:hAnsi="Tahoma" w:cs="Tahoma"/>
          <w:color w:val="000000"/>
          <w:sz w:val="24"/>
          <w:szCs w:val="24"/>
          <w:shd w:val="clear" w:color="auto" w:fill="FFFFFF"/>
        </w:rPr>
        <w:t>ibrary</w:t>
      </w:r>
      <w:r w:rsidRPr="00D46F0D">
        <w:rPr>
          <w:rFonts w:ascii="Tahoma" w:hAnsi="Tahoma" w:cs="Tahoma" w:hint="cs"/>
          <w:color w:val="000000"/>
          <w:sz w:val="24"/>
          <w:szCs w:val="24"/>
          <w:shd w:val="clear" w:color="auto" w:fill="FFFFFF"/>
          <w:rtl/>
          <w:lang w:bidi="fa-IR"/>
        </w:rPr>
        <w:t>)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رایگان و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متن‌باز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بودن آن است که این کتابخانه را به یکی از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محبوب‌ترین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کتابخانه‌های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پردازش تصویر و یادگیری ماشین در بین دانشجویان، محققان و توسعه دهندگان تبدیل کرده است.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OpenCV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کتابخانه‌ای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چندسکویی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(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Cross-platform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) است و توسط سیستم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عامل‌های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ویندوز، لینوکس، </w:t>
      </w:r>
      <w:r w:rsidR="00750D9F"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MacOS</w:t>
      </w:r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، </w:t>
      </w:r>
      <w:r w:rsidR="00750D9F"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iOS</w:t>
      </w:r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و </w:t>
      </w:r>
      <w:proofErr w:type="spellStart"/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اندروید</w:t>
      </w:r>
      <w:proofErr w:type="spellEnd"/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پشتیبانی می‌شود. همچنین دارای رابط برنامه </w:t>
      </w:r>
      <w:proofErr w:type="spellStart"/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نویسی</w:t>
      </w:r>
      <w:proofErr w:type="spellEnd"/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به </w:t>
      </w:r>
      <w:proofErr w:type="spellStart"/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زبان‌های</w:t>
      </w:r>
      <w:proofErr w:type="spellEnd"/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r w:rsidR="00750D9F"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C</w:t>
      </w:r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، </w:t>
      </w:r>
      <w:r w:rsidR="00750D9F"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C++</w:t>
      </w:r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، </w:t>
      </w:r>
      <w:r w:rsidR="00750D9F"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Python</w:t>
      </w:r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، </w:t>
      </w:r>
      <w:r w:rsidR="00750D9F"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Java</w:t>
      </w:r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و </w:t>
      </w:r>
      <w:proofErr w:type="spellStart"/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متلب</w:t>
      </w:r>
      <w:proofErr w:type="spellEnd"/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</w:t>
      </w:r>
      <w:proofErr w:type="spellStart"/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می‌باشد</w:t>
      </w:r>
      <w:proofErr w:type="spellEnd"/>
      <w:r w:rsidR="00750D9F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.</w:t>
      </w:r>
    </w:p>
    <w:p w14:paraId="6EF9FD74" w14:textId="77777777" w:rsidR="001C27D2" w:rsidRPr="00D46F0D" w:rsidRDefault="00CD0CAB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در این پروژه از </w:t>
      </w:r>
      <w:r w:rsidR="0085222B"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Python 3.7.4</w:t>
      </w:r>
      <w:r w:rsidR="0085222B" w:rsidRPr="00D46F0D">
        <w:rPr>
          <w:rFonts w:asciiTheme="majorHAnsi" w:hAnsiTheme="majorHAnsi" w:cs="Lotus" w:hint="cs"/>
          <w:color w:val="000000"/>
          <w:sz w:val="24"/>
          <w:szCs w:val="28"/>
          <w:rtl/>
          <w:lang w:bidi="fa-IR"/>
        </w:rPr>
        <w:t xml:space="preserve"> </w:t>
      </w:r>
      <w:r w:rsidR="0085222B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و </w:t>
      </w:r>
      <w:r w:rsidR="0085222B" w:rsidRPr="00D46F0D">
        <w:rPr>
          <w:rFonts w:asciiTheme="majorHAnsi" w:hAnsiTheme="majorHAnsi" w:cs="Lotus" w:hint="cs"/>
          <w:b/>
          <w:bCs/>
          <w:color w:val="000000"/>
          <w:sz w:val="22"/>
          <w:szCs w:val="24"/>
          <w:rtl/>
          <w:lang w:bidi="fa-IR"/>
        </w:rPr>
        <w:t xml:space="preserve">4.1.2 </w:t>
      </w:r>
      <w:proofErr w:type="spellStart"/>
      <w:r w:rsidR="0085222B"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opencv</w:t>
      </w:r>
      <w:proofErr w:type="spellEnd"/>
      <w:r w:rsidR="0085222B"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-python</w:t>
      </w:r>
      <w:r w:rsidR="0085222B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 xml:space="preserve"> استفاده شده است.</w:t>
      </w:r>
    </w:p>
    <w:p w14:paraId="23BD138E" w14:textId="577605FE" w:rsidR="00B918EB" w:rsidRPr="00D46F0D" w:rsidRDefault="0085222B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تشخیص چهره و کشف چهره (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Face Detec</w:t>
      </w:r>
      <w:r w:rsidR="001A66B3" w:rsidRPr="00D46F0D">
        <w:rPr>
          <w:rFonts w:asciiTheme="majorHAnsi" w:hAnsiTheme="majorHAnsi" w:cs="Lotus"/>
          <w:b/>
          <w:bCs/>
          <w:color w:val="000000"/>
          <w:sz w:val="24"/>
          <w:szCs w:val="28"/>
          <w:lang w:bidi="fa-IR"/>
        </w:rPr>
        <w:t>tion</w:t>
      </w:r>
      <w:r w:rsidR="001A66B3" w:rsidRPr="00D46F0D">
        <w:rPr>
          <w:rFonts w:asciiTheme="majorHAnsi" w:hAnsiTheme="majorHAnsi" w:cs="Lotus" w:hint="cs"/>
          <w:b/>
          <w:bCs/>
          <w:color w:val="000000"/>
          <w:sz w:val="24"/>
          <w:szCs w:val="28"/>
          <w:rtl/>
          <w:lang w:bidi="fa-IR"/>
        </w:rPr>
        <w:t>) که در بیشتر مواقع در کنار یکدیگر استفاده می‌شوند دارای دو مفهوم متفاوت هستند. کشف چهره یعنی سیستم قادر است چهره را در عکس یا فیلم شناسایی کند و تشخیص چهره در واقع تعیین می‌کند که این چهره متعلق به کیست.</w:t>
      </w:r>
    </w:p>
    <w:p w14:paraId="12FE2FC6" w14:textId="77777777" w:rsidR="001A66B3" w:rsidRPr="00D46F0D" w:rsidRDefault="001A66B3" w:rsidP="00DC6954">
      <w:pPr>
        <w:bidi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rtl/>
          <w:lang w:bidi="fa-IR"/>
        </w:rPr>
        <w:t xml:space="preserve">نحوه برپایی </w:t>
      </w:r>
      <w:proofErr w:type="spellStart"/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lang w:bidi="fa-IR"/>
        </w:rPr>
        <w:t>virtualenv</w:t>
      </w:r>
      <w:proofErr w:type="spellEnd"/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4"/>
          <w:szCs w:val="24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rtl/>
          <w:lang w:bidi="fa-IR"/>
        </w:rPr>
        <w:t xml:space="preserve">(محیط مجازی) و نصب </w:t>
      </w:r>
      <w:proofErr w:type="spellStart"/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rtl/>
          <w:lang w:bidi="fa-IR"/>
        </w:rPr>
        <w:t>وابستگی‌های</w:t>
      </w:r>
      <w:proofErr w:type="spellEnd"/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rtl/>
          <w:lang w:bidi="fa-IR"/>
        </w:rPr>
        <w:t xml:space="preserve"> لازم:</w:t>
      </w:r>
    </w:p>
    <w:p w14:paraId="3C7B8A15" w14:textId="3632B0A5" w:rsidR="001A66B3" w:rsidRPr="00D46F0D" w:rsidRDefault="00D30FD8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32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>در اینجا</w:t>
      </w:r>
      <w:r w:rsidR="001A66B3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 </w:t>
      </w:r>
      <w:r w:rsidR="00951AD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مقدمات اولیه سیستم تشخیص چهره در </w:t>
      </w:r>
      <w:proofErr w:type="spellStart"/>
      <w:r w:rsidR="00951AD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>پایتون</w:t>
      </w:r>
      <w:proofErr w:type="spellEnd"/>
      <w:r w:rsidR="00951AD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 را نصب خواهیم کرد. دلیل نصب محیط مجازی تعدد </w:t>
      </w:r>
      <w:proofErr w:type="spellStart"/>
      <w:r w:rsidR="00B0098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>کتابخانه</w:t>
      </w:r>
      <w:r w:rsidR="00951AD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>‌ها</w:t>
      </w:r>
      <w:proofErr w:type="spellEnd"/>
      <w:r w:rsidR="00951AD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 مورد استفاده بوده و اینکه در مواقعی این اجزا جزیی از کتابخانه استاندار نیستند و باید به صورت جداگانه اقدام به نصب </w:t>
      </w:r>
      <w:proofErr w:type="spellStart"/>
      <w:r w:rsidR="00951AD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>آن‌ها</w:t>
      </w:r>
      <w:proofErr w:type="spellEnd"/>
      <w:r w:rsidR="00951AD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 کرد.</w:t>
      </w:r>
    </w:p>
    <w:p w14:paraId="6A6D2895" w14:textId="51AF8341" w:rsidR="00951AD1" w:rsidRPr="00D46F0D" w:rsidRDefault="00951AD1" w:rsidP="00DC6954">
      <w:pPr>
        <w:bidi/>
        <w:jc w:val="both"/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برای شروع کار اقدام به نصب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lang w:bidi="fa-IR"/>
        </w:rPr>
        <w:t>virtualenv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و سایر وابستگی‌ها در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>پایتون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 می‌کنیم. راحت‌ترین شیوه نصب استفاده از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lang w:bidi="fa-IR"/>
        </w:rPr>
        <w:t>pip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در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>پایتون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 است. برای نصب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lang w:bidi="fa-IR"/>
        </w:rPr>
        <w:t>virtualenv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توسط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lang w:bidi="fa-IR"/>
        </w:rPr>
        <w:t>pip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rtl/>
          <w:lang w:bidi="fa-IR"/>
        </w:rPr>
        <w:t xml:space="preserve">از کد </w:t>
      </w:r>
      <w:proofErr w:type="spellStart"/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</w:rPr>
        <w:lastRenderedPageBreak/>
        <w:t>virtualenv</w:t>
      </w:r>
      <w:proofErr w:type="spellEnd"/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</w:rPr>
        <w:t>opencvenv</w:t>
      </w:r>
      <w:proofErr w:type="spellEnd"/>
      <w:r w:rsidRPr="00D46F0D">
        <w:rPr>
          <w:rFonts w:ascii="Courier New" w:hAnsi="Courier New" w:cs="Courier New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استفاده می‌کنیم و در صورت موفقیت آمیز بودن عملیات در </w:t>
      </w:r>
      <w:proofErr w:type="spellStart"/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ترمینال</w:t>
      </w:r>
      <w:proofErr w:type="spellEnd"/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پیغام </w:t>
      </w:r>
      <w:r w:rsidRPr="00D46F0D">
        <w:rPr>
          <w:rFonts w:ascii="Courier New" w:hAnsi="Courier New" w:cs="Lotus"/>
          <w:b/>
          <w:bCs/>
          <w:color w:val="000000"/>
          <w:sz w:val="24"/>
          <w:szCs w:val="24"/>
          <w:shd w:val="clear" w:color="auto" w:fill="FFFFFF"/>
          <w:lang w:bidi="fa-IR"/>
        </w:rPr>
        <w:t xml:space="preserve">Installing </w:t>
      </w:r>
      <w:proofErr w:type="spellStart"/>
      <w:r w:rsidRPr="00D46F0D">
        <w:rPr>
          <w:rFonts w:ascii="Courier New" w:hAnsi="Courier New" w:cs="Lotus"/>
          <w:b/>
          <w:bCs/>
          <w:color w:val="000000"/>
          <w:sz w:val="24"/>
          <w:szCs w:val="24"/>
          <w:shd w:val="clear" w:color="auto" w:fill="FFFFFF"/>
          <w:lang w:bidi="fa-IR"/>
        </w:rPr>
        <w:t>setuptools</w:t>
      </w:r>
      <w:proofErr w:type="spellEnd"/>
      <w:r w:rsidRPr="00D46F0D">
        <w:rPr>
          <w:rFonts w:ascii="Courier New" w:hAnsi="Courier New" w:cs="Lotus"/>
          <w:b/>
          <w:bCs/>
          <w:color w:val="000000"/>
          <w:sz w:val="24"/>
          <w:szCs w:val="24"/>
          <w:shd w:val="clear" w:color="auto" w:fill="FFFFFF"/>
          <w:lang w:bidi="fa-IR"/>
        </w:rPr>
        <w:t>, pip, wheel…done.</w:t>
      </w:r>
      <w:r w:rsidRPr="00D46F0D">
        <w:rPr>
          <w:rFonts w:ascii="Courier New" w:hAnsi="Courier New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نمایش </w:t>
      </w:r>
      <w:proofErr w:type="spellStart"/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می‌یابد</w:t>
      </w:r>
      <w:proofErr w:type="spellEnd"/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78BADDFA" w14:textId="77777777" w:rsidR="007E5A08" w:rsidRPr="00D46F0D" w:rsidRDefault="007E5A08" w:rsidP="00DC6954">
      <w:pPr>
        <w:bidi/>
        <w:jc w:val="both"/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حال </w:t>
      </w:r>
      <w:proofErr w:type="spellStart"/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آماده‌ی</w:t>
      </w:r>
      <w:proofErr w:type="spellEnd"/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نصب </w:t>
      </w:r>
      <w:proofErr w:type="spellStart"/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وابستگی‌های</w:t>
      </w:r>
      <w:proofErr w:type="spellEnd"/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لازم هستیم که عبارتند از:</w:t>
      </w:r>
    </w:p>
    <w:p w14:paraId="33E2B7B5" w14:textId="77777777" w:rsidR="007E5A08" w:rsidRPr="00D46F0D" w:rsidRDefault="007E5A08" w:rsidP="00DC6954">
      <w:pPr>
        <w:pStyle w:val="ListParagraph"/>
        <w:numPr>
          <w:ilvl w:val="0"/>
          <w:numId w:val="2"/>
        </w:numPr>
        <w:bidi/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OpenCV</w:t>
      </w:r>
    </w:p>
    <w:p w14:paraId="1BAE6636" w14:textId="77777777" w:rsidR="007E5A08" w:rsidRPr="00D46F0D" w:rsidRDefault="007E5A08" w:rsidP="00DC6954">
      <w:pPr>
        <w:pStyle w:val="ListParagraph"/>
        <w:numPr>
          <w:ilvl w:val="0"/>
          <w:numId w:val="2"/>
        </w:numPr>
        <w:bidi/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OpenCV-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contrib</w:t>
      </w:r>
      <w:proofErr w:type="spellEnd"/>
    </w:p>
    <w:p w14:paraId="0C93D5BA" w14:textId="77777777" w:rsidR="007E5A08" w:rsidRPr="00D46F0D" w:rsidRDefault="007E5A08" w:rsidP="00DC6954">
      <w:pPr>
        <w:pStyle w:val="ListParagraph"/>
        <w:numPr>
          <w:ilvl w:val="0"/>
          <w:numId w:val="2"/>
        </w:numPr>
        <w:bidi/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SQLite</w:t>
      </w:r>
    </w:p>
    <w:p w14:paraId="1E7AE536" w14:textId="77777777" w:rsidR="007E5A08" w:rsidRPr="00D46F0D" w:rsidRDefault="007E5A08" w:rsidP="00DC6954">
      <w:pPr>
        <w:pStyle w:val="ListParagraph"/>
        <w:numPr>
          <w:ilvl w:val="0"/>
          <w:numId w:val="2"/>
        </w:numPr>
        <w:bidi/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</w:pP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Numpy</w:t>
      </w:r>
      <w:proofErr w:type="spellEnd"/>
    </w:p>
    <w:p w14:paraId="0202AD4F" w14:textId="18636703" w:rsidR="007E5A08" w:rsidRPr="00D46F0D" w:rsidRDefault="007E5A08" w:rsidP="00DC6954">
      <w:pPr>
        <w:pStyle w:val="ListParagraph"/>
        <w:numPr>
          <w:ilvl w:val="0"/>
          <w:numId w:val="2"/>
        </w:numPr>
        <w:bidi/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Pillow</w:t>
      </w:r>
    </w:p>
    <w:p w14:paraId="3BBF5E88" w14:textId="77777777" w:rsidR="007E5A08" w:rsidRPr="00D46F0D" w:rsidRDefault="007E5A08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برای نصب وابستگی‌ها از دستورات زیر استفاده می‌شود:</w:t>
      </w:r>
    </w:p>
    <w:p w14:paraId="379A4F0A" w14:textId="77777777" w:rsidR="007E5A08" w:rsidRPr="00D46F0D" w:rsidRDefault="007E5A08" w:rsidP="00DC6954">
      <w:pPr>
        <w:jc w:val="both"/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</w:pPr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 xml:space="preserve">Pip3 install </w:t>
      </w:r>
      <w:proofErr w:type="spellStart"/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opencv</w:t>
      </w:r>
      <w:proofErr w:type="spellEnd"/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-python</w:t>
      </w:r>
    </w:p>
    <w:p w14:paraId="35D715FD" w14:textId="10971BAC" w:rsidR="007E5A08" w:rsidRPr="00D46F0D" w:rsidRDefault="007E5A08" w:rsidP="00DC6954">
      <w:pPr>
        <w:jc w:val="both"/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</w:pPr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 xml:space="preserve">Pip3 install </w:t>
      </w:r>
      <w:proofErr w:type="spellStart"/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opencv</w:t>
      </w:r>
      <w:proofErr w:type="spellEnd"/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-</w:t>
      </w:r>
      <w:proofErr w:type="spellStart"/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contrib</w:t>
      </w:r>
      <w:proofErr w:type="spellEnd"/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-pyth</w:t>
      </w:r>
      <w:r w:rsidR="006E0D75"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o</w:t>
      </w:r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n</w:t>
      </w:r>
    </w:p>
    <w:p w14:paraId="17735F35" w14:textId="77777777" w:rsidR="007E5A08" w:rsidRPr="00D46F0D" w:rsidRDefault="007E5A08" w:rsidP="00DC6954">
      <w:pPr>
        <w:jc w:val="both"/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</w:pPr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Pip3 install Pillow</w:t>
      </w:r>
    </w:p>
    <w:p w14:paraId="401834FE" w14:textId="77777777" w:rsidR="007E5A08" w:rsidRPr="00D46F0D" w:rsidRDefault="007E5A08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لازم به ذکر است که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SQLite</w:t>
      </w:r>
      <w:r w:rsidRPr="00D46F0D">
        <w:rPr>
          <w:rFonts w:ascii="Courier New" w:hAnsi="Courier New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به صورت پیش‌فرض در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Python 3</w:t>
      </w:r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دسترس است بنابراین نیاز به نصب ندارد، همچنین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numpy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هنگام نصب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opencv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-python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بطور خودکار نصب می‌شود.</w:t>
      </w:r>
    </w:p>
    <w:p w14:paraId="7BB5CBB6" w14:textId="77777777" w:rsidR="007E5A08" w:rsidRPr="00D46F0D" w:rsidRDefault="007E5A08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حال که تمام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وابستگی‌های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لازم نصب شده‌اند، ما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آماده‌ی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2B600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ساخت سیستم تشخیص چهره با استفاده از </w:t>
      </w:r>
      <w:r w:rsidR="002B600F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OpenCV</w:t>
      </w:r>
      <w:r w:rsidR="002B600F"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2B600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هستیم.</w:t>
      </w:r>
    </w:p>
    <w:p w14:paraId="08550459" w14:textId="77777777" w:rsidR="00351634" w:rsidRPr="00D46F0D" w:rsidRDefault="00351634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برای نصب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وابستگی‌های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لازم روش ساده‌تری نیز وجود دارد که در صورت استفاده از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Visual Studio</w:t>
      </w:r>
      <w:r w:rsidRPr="00D46F0D">
        <w:rPr>
          <w:rFonts w:asciiTheme="majorHAnsi" w:hAnsiTheme="majorHAnsi" w:cs="Lotus" w:hint="cs"/>
          <w:b/>
          <w:bCs/>
          <w:color w:val="000000"/>
          <w:sz w:val="22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و نصب بودن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Python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در آن می‌توان از مسیر</w:t>
      </w:r>
    </w:p>
    <w:p w14:paraId="40948E4B" w14:textId="77777777" w:rsidR="00351634" w:rsidRPr="00D46F0D" w:rsidRDefault="00351634" w:rsidP="00DC6954">
      <w:pPr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 xml:space="preserve">Tools &gt; Python &gt; Python Environment </w:t>
      </w:r>
    </w:p>
    <w:p w14:paraId="055A643D" w14:textId="77777777" w:rsidR="003F00A5" w:rsidRPr="00D46F0D" w:rsidRDefault="00351634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اقدام به نصب افزونه‌ها کرد. که در این پروژه از این روش استفاده شد.</w:t>
      </w:r>
    </w:p>
    <w:p w14:paraId="3C5A976C" w14:textId="58DCE34D" w:rsidR="003F00A5" w:rsidRDefault="003F00A5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lang w:bidi="fa-IR"/>
        </w:rPr>
      </w:pPr>
    </w:p>
    <w:p w14:paraId="2D08E11B" w14:textId="77777777" w:rsidR="00DC6954" w:rsidRDefault="00DC6954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lang w:bidi="fa-IR"/>
        </w:rPr>
      </w:pPr>
    </w:p>
    <w:p w14:paraId="1E4D928E" w14:textId="77777777" w:rsidR="003F00A5" w:rsidRDefault="003F00A5" w:rsidP="00DC6954">
      <w:pPr>
        <w:bidi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</w:pPr>
    </w:p>
    <w:p w14:paraId="568F5540" w14:textId="1812A4EB" w:rsidR="002B600F" w:rsidRPr="003F00A5" w:rsidRDefault="00B64FFB" w:rsidP="00DC6954">
      <w:pPr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A520B5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  <w:lastRenderedPageBreak/>
        <w:t>Face Detection and Face Recognition Using OpenCV – Training</w:t>
      </w:r>
    </w:p>
    <w:p w14:paraId="53C662DF" w14:textId="08DDDFF1" w:rsidR="00B64FFB" w:rsidRPr="001617C2" w:rsidRDefault="00B64FFB" w:rsidP="00DC6954">
      <w:pPr>
        <w:bidi/>
        <w:jc w:val="both"/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</w:pP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کشف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چهره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و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تشخیص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چهره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با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استفاده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از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  <w:t>OpenCV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</w:t>
      </w:r>
      <w:r w:rsidR="00A24DD0" w:rsidRPr="00A520B5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  <w:t>–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آموزش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دادن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سیستم</w:t>
      </w:r>
    </w:p>
    <w:p w14:paraId="7CCBF10E" w14:textId="77D8820E" w:rsidR="00B64FFB" w:rsidRPr="00D46F0D" w:rsidRDefault="00B64FFB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بخش </w:t>
      </w:r>
      <w:r w:rsidR="00044280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قبلی</w:t>
      </w:r>
      <w:r w:rsidR="0035163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نصب پیش‌نیازها توضیح داده شد، در این بخش از گزارش کار </w:t>
      </w:r>
      <w:r w:rsidR="00C35CF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تمرکز بر روی چگونگی نوشتن کدهای لازم برای پیاده‌سازی ضبط و آموزش </w:t>
      </w:r>
      <w:proofErr w:type="spellStart"/>
      <w:r w:rsidR="00C35CF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برنامه‌ی</w:t>
      </w:r>
      <w:proofErr w:type="spellEnd"/>
      <w:r w:rsidR="00C35CF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تشخیص چهره </w:t>
      </w:r>
      <w:r w:rsidR="000A73F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است</w:t>
      </w:r>
      <w:r w:rsidR="00C35CF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36EBA371" w14:textId="2B2A21AB" w:rsidR="00C35CF8" w:rsidRPr="00D46F0D" w:rsidRDefault="00C35CF8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مراحل را می‌توان به صورت</w:t>
      </w:r>
      <w:r w:rsidR="000A73F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زیر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دسته</w:t>
      </w:r>
      <w:r w:rsidR="000A73F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بندی کرد:</w:t>
      </w:r>
    </w:p>
    <w:p w14:paraId="08E9FB8C" w14:textId="77777777" w:rsidR="00C35CF8" w:rsidRPr="00D46F0D" w:rsidRDefault="00C35CF8" w:rsidP="00DC6954">
      <w:pPr>
        <w:pStyle w:val="ListParagraph"/>
        <w:numPr>
          <w:ilvl w:val="0"/>
          <w:numId w:val="3"/>
        </w:num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ایجاد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برای تشخیص چهره</w:t>
      </w:r>
    </w:p>
    <w:p w14:paraId="1363E701" w14:textId="77777777" w:rsidR="00C35CF8" w:rsidRPr="00D46F0D" w:rsidRDefault="00C35CF8" w:rsidP="00DC6954">
      <w:pPr>
        <w:pStyle w:val="ListParagraph"/>
        <w:numPr>
          <w:ilvl w:val="0"/>
          <w:numId w:val="3"/>
        </w:num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ضبط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چهره‌ها</w:t>
      </w:r>
      <w:proofErr w:type="spellEnd"/>
    </w:p>
    <w:p w14:paraId="1396B148" w14:textId="4D111425" w:rsidR="00C35CF8" w:rsidRPr="00D46F0D" w:rsidRDefault="004F6A88" w:rsidP="00DC6954">
      <w:pPr>
        <w:pStyle w:val="ListParagraph"/>
        <w:numPr>
          <w:ilvl w:val="0"/>
          <w:numId w:val="3"/>
        </w:num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آموزش</w:t>
      </w:r>
      <w:r w:rsidR="00C35CF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تشخیص دهنده</w:t>
      </w:r>
    </w:p>
    <w:p w14:paraId="171BD93F" w14:textId="77777777" w:rsidR="00C35CF8" w:rsidRPr="00D46F0D" w:rsidRDefault="00C35CF8" w:rsidP="00DC6954">
      <w:pPr>
        <w:bidi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bookmarkStart w:id="2" w:name="_Hlk31279752"/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ایجاد </w:t>
      </w:r>
      <w:proofErr w:type="spellStart"/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برای تشخیص چهره:</w:t>
      </w:r>
    </w:p>
    <w:bookmarkEnd w:id="2"/>
    <w:p w14:paraId="226A014F" w14:textId="77777777" w:rsidR="00C35CF8" w:rsidRPr="00D46F0D" w:rsidRDefault="00C35CF8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ابتدا باید یک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 منظور ذخیره نام مطابق هر چهره ایجاد شود. از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SQLite 3</w:t>
      </w:r>
      <w:r w:rsidRPr="00D46F0D">
        <w:rPr>
          <w:rFonts w:asciiTheme="majorHAnsi" w:hAnsiTheme="majorHAnsi" w:cs="Lotus" w:hint="cs"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برای این منظور استفاده می‌شود.</w:t>
      </w:r>
    </w:p>
    <w:p w14:paraId="57C0E8BF" w14:textId="180533F2" w:rsidR="00C35CF8" w:rsidRPr="00D46F0D" w:rsidRDefault="00C35CF8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</w:t>
      </w:r>
      <w:r w:rsidR="00E85A6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پوشه پروژه فایلی به نام </w:t>
      </w:r>
      <w:r w:rsidR="00E85A65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create_database.py</w:t>
      </w:r>
      <w:r w:rsidR="00E85A65" w:rsidRPr="00D46F0D">
        <w:rPr>
          <w:rFonts w:asciiTheme="majorHAnsi" w:hAnsiTheme="majorHAnsi" w:cs="Lotus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E85A6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ایجاد کرده و </w:t>
      </w:r>
      <w:r w:rsidR="007D0E5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کدنویسی </w:t>
      </w:r>
      <w:proofErr w:type="spellStart"/>
      <w:r w:rsidR="007D0E5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="007D0E5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انجام می‌شود</w:t>
      </w:r>
      <w:r w:rsidR="00E85A6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1EADD84E" w14:textId="77777777" w:rsidR="00E85A65" w:rsidRPr="00D46F0D" w:rsidRDefault="00E85A65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سپس اسکریپ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(فایل آغازگر)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پایتون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به کمک دستور</w:t>
      </w:r>
    </w:p>
    <w:p w14:paraId="0E4FF7EA" w14:textId="77777777" w:rsidR="00E85A65" w:rsidRPr="00D46F0D" w:rsidRDefault="00E85A65" w:rsidP="00DC6954">
      <w:pPr>
        <w:jc w:val="both"/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rtl/>
          <w:lang w:bidi="fa-IR"/>
        </w:rPr>
      </w:pPr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python3 create_database.py</w:t>
      </w:r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</w:p>
    <w:p w14:paraId="2CE67BBD" w14:textId="77777777" w:rsidR="00E85A65" w:rsidRPr="00D46F0D" w:rsidRDefault="00E85A65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اجرا می‌کنیم، این عمل موجب ایجاد یک فایل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 نام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database.db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مسیر فعلی (پوشه پروژه) می‌شود.</w:t>
      </w:r>
    </w:p>
    <w:p w14:paraId="2125D030" w14:textId="77777777" w:rsidR="00CE7167" w:rsidRPr="00D46F0D" w:rsidRDefault="00CE7167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حاوی یک جدول به نام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users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با دو ستون به نام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id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و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name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است.</w:t>
      </w:r>
    </w:p>
    <w:p w14:paraId="5F62F619" w14:textId="40D7D42C" w:rsidR="00C74EA6" w:rsidRDefault="00C74EA6" w:rsidP="00DC6954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</w:p>
    <w:p w14:paraId="2999817D" w14:textId="2A1858C2" w:rsidR="00C74EA6" w:rsidRDefault="00C74EA6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 w:rsidRPr="00C74EA6"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lastRenderedPageBreak/>
        <mc:AlternateContent>
          <mc:Choice Requires="wps">
            <w:drawing>
              <wp:anchor distT="0" distB="0" distL="228600" distR="228600" simplePos="0" relativeHeight="251688960" behindDoc="0" locked="0" layoutInCell="1" allowOverlap="1" wp14:anchorId="237FA4AE" wp14:editId="5B4D82B4">
                <wp:simplePos x="0" y="0"/>
                <wp:positionH relativeFrom="page">
                  <wp:posOffset>1155700</wp:posOffset>
                </wp:positionH>
                <wp:positionV relativeFrom="margin">
                  <wp:align>top</wp:align>
                </wp:positionV>
                <wp:extent cx="5265420" cy="7936865"/>
                <wp:effectExtent l="19050" t="0" r="0" b="698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93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rgbClr val="9CBEBD"/>
                          </a:outerShdw>
                        </a:effectLst>
                      </wps:spPr>
                      <wps:txbx>
                        <w:txbxContent>
                          <w:p w14:paraId="079C6322" w14:textId="77777777" w:rsidR="00D46F0D" w:rsidRDefault="00D46F0D" w:rsidP="00C74EA6">
                            <w:pPr>
                              <w:spacing w:after="240" w:line="240" w:lineRule="aut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4131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474131" w:themeColor="text1" w:themeTint="E6"/>
                                <w:sz w:val="36"/>
                                <w:szCs w:val="36"/>
                              </w:rPr>
                              <w:t>create_database.py</w:t>
                            </w:r>
                          </w:p>
                          <w:p w14:paraId="1593D064" w14:textId="77777777" w:rsidR="00D46F0D" w:rsidRPr="002112C8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sqlite3</w:t>
                            </w:r>
                          </w:p>
                          <w:p w14:paraId="62AE5947" w14:textId="77777777" w:rsidR="00D46F0D" w:rsidRPr="002112C8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conn = sqlite3.connect(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database.db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</w:t>
                            </w:r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55A3E789" w14:textId="77777777" w:rsidR="00D46F0D" w:rsidRPr="002112C8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c = </w:t>
                            </w:r>
                            <w:proofErr w:type="spellStart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conn.cursor</w:t>
                            </w:r>
                            <w:proofErr w:type="spellEnd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  <w:p w14:paraId="0BF65E72" w14:textId="77777777" w:rsidR="00D46F0D" w:rsidRPr="002112C8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sql</w:t>
                            </w:r>
                            <w:proofErr w:type="spellEnd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</w:t>
                            </w:r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"""</w:t>
                            </w:r>
                          </w:p>
                          <w:p w14:paraId="0591EF91" w14:textId="77777777" w:rsidR="00D46F0D" w:rsidRPr="002112C8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</w:pPr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DROP TABLE IF EXISTS users;</w:t>
                            </w:r>
                          </w:p>
                          <w:p w14:paraId="4AA05156" w14:textId="77777777" w:rsid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</w:pPr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CREATE TABLE users (</w:t>
                            </w:r>
                          </w:p>
                          <w:p w14:paraId="035D2AE9" w14:textId="77777777" w:rsid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 w:hint="cs"/>
                                <w:b/>
                                <w:bCs/>
                                <w:color w:val="00B050"/>
                                <w:sz w:val="22"/>
                                <w:szCs w:val="24"/>
                                <w:rtl/>
                              </w:rPr>
                              <w:t xml:space="preserve">         </w:t>
                            </w:r>
                            <w:r w:rsidRPr="004F158C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id integer unique primary key autoincrement,</w:t>
                            </w:r>
                          </w:p>
                          <w:p w14:paraId="2843D7E1" w14:textId="77777777" w:rsidR="00D46F0D" w:rsidRPr="004F158C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 w:hint="cs"/>
                                <w:b/>
                                <w:bCs/>
                                <w:color w:val="00B050"/>
                                <w:sz w:val="22"/>
                                <w:szCs w:val="24"/>
                                <w:rtl/>
                              </w:rPr>
                              <w:t xml:space="preserve">         </w:t>
                            </w:r>
                            <w:r w:rsidRPr="004F158C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name text</w:t>
                            </w:r>
                          </w:p>
                          <w:p w14:paraId="4DBDA529" w14:textId="77777777" w:rsidR="00D46F0D" w:rsidRPr="002112C8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</w:pPr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);</w:t>
                            </w:r>
                          </w:p>
                          <w:p w14:paraId="7F75E83D" w14:textId="77777777" w:rsidR="00D46F0D" w:rsidRPr="002112C8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"""</w:t>
                            </w:r>
                          </w:p>
                          <w:p w14:paraId="695B5DE6" w14:textId="77777777" w:rsidR="00D46F0D" w:rsidRPr="002112C8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c.executescript</w:t>
                            </w:r>
                            <w:proofErr w:type="spellEnd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sql</w:t>
                            </w:r>
                            <w:proofErr w:type="spellEnd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712E3690" w14:textId="77777777" w:rsidR="00D46F0D" w:rsidRPr="002112C8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conn.commit</w:t>
                            </w:r>
                            <w:proofErr w:type="spellEnd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  <w:p w14:paraId="14F035BD" w14:textId="77777777" w:rsidR="00D46F0D" w:rsidRPr="002112C8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conn.close</w:t>
                            </w:r>
                            <w:proofErr w:type="spellEnd"/>
                            <w:r w:rsidRPr="002112C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FA4AE" id="Text Box 17" o:spid="_x0000_s1033" type="#_x0000_t202" style="position:absolute;left:0;text-align:left;margin-left:91pt;margin-top:0;width:414.6pt;height:624.95pt;z-index:251688960;visibility:visible;mso-wrap-style:square;mso-width-percent:0;mso-height-percent:0;mso-wrap-distance-left:18pt;mso-wrap-distance-top:0;mso-wrap-distance-right:18pt;mso-wrap-distance-bottom:0;mso-position-horizontal:absolute;mso-position-horizontal-relative:page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" stroked="f" strokeweight=".5pt">
                <v:shadow on="t" color="#9cbebd" origin=".5" offset="-1.5pt,0"/>
                <v:textbox inset="18pt,10.8pt,0,10.8pt">
                  <w:txbxContent>
                    <w:p w14:paraId="079C6322" w14:textId="77777777" w:rsidR="00D46F0D" w:rsidRDefault="00D46F0D" w:rsidP="00C74EA6">
                      <w:pPr>
                        <w:spacing w:after="240" w:line="240" w:lineRule="auto"/>
                        <w:rPr>
                          <w:rFonts w:asciiTheme="majorHAnsi" w:eastAsiaTheme="majorEastAsia" w:hAnsiTheme="majorHAnsi" w:cstheme="majorBidi"/>
                          <w:caps/>
                          <w:color w:val="474131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474131" w:themeColor="text1" w:themeTint="E6"/>
                          <w:sz w:val="36"/>
                          <w:szCs w:val="36"/>
                        </w:rPr>
                        <w:t>create_database.py</w:t>
                      </w:r>
                    </w:p>
                    <w:p w14:paraId="1593D064" w14:textId="77777777" w:rsidR="00D46F0D" w:rsidRPr="002112C8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sqlite3</w:t>
                      </w:r>
                    </w:p>
                    <w:p w14:paraId="62AE5947" w14:textId="77777777" w:rsidR="00D46F0D" w:rsidRPr="002112C8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conn = sqlite3.connect(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database.db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</w:t>
                      </w:r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55A3E789" w14:textId="77777777" w:rsidR="00D46F0D" w:rsidRPr="002112C8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c = </w:t>
                      </w:r>
                      <w:proofErr w:type="spellStart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conn.cursor</w:t>
                      </w:r>
                      <w:proofErr w:type="spellEnd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  <w:p w14:paraId="0BF65E72" w14:textId="77777777" w:rsidR="00D46F0D" w:rsidRPr="002112C8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</w:pPr>
                      <w:proofErr w:type="spellStart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sql</w:t>
                      </w:r>
                      <w:proofErr w:type="spellEnd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</w:t>
                      </w:r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"""</w:t>
                      </w:r>
                    </w:p>
                    <w:p w14:paraId="0591EF91" w14:textId="77777777" w:rsidR="00D46F0D" w:rsidRPr="002112C8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</w:pPr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DROP TABLE IF EXISTS users;</w:t>
                      </w:r>
                    </w:p>
                    <w:p w14:paraId="4AA05156" w14:textId="77777777" w:rsidR="00D46F0D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</w:pPr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CREATE TABLE users (</w:t>
                      </w:r>
                    </w:p>
                    <w:p w14:paraId="035D2AE9" w14:textId="77777777" w:rsidR="00D46F0D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</w:pPr>
                      <w:r>
                        <w:rPr>
                          <w:rFonts w:ascii="Courier New" w:hAnsi="Courier New" w:cs="Courier New" w:hint="cs"/>
                          <w:b/>
                          <w:bCs/>
                          <w:color w:val="00B050"/>
                          <w:sz w:val="22"/>
                          <w:szCs w:val="24"/>
                          <w:rtl/>
                        </w:rPr>
                        <w:t xml:space="preserve">         </w:t>
                      </w:r>
                      <w:r w:rsidRPr="004F158C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id integer unique primary key autoincrement,</w:t>
                      </w:r>
                    </w:p>
                    <w:p w14:paraId="2843D7E1" w14:textId="77777777" w:rsidR="00D46F0D" w:rsidRPr="004F158C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</w:pPr>
                      <w:r>
                        <w:rPr>
                          <w:rFonts w:ascii="Courier New" w:hAnsi="Courier New" w:cs="Courier New" w:hint="cs"/>
                          <w:b/>
                          <w:bCs/>
                          <w:color w:val="00B050"/>
                          <w:sz w:val="22"/>
                          <w:szCs w:val="24"/>
                          <w:rtl/>
                        </w:rPr>
                        <w:t xml:space="preserve">         </w:t>
                      </w:r>
                      <w:r w:rsidRPr="004F158C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name text</w:t>
                      </w:r>
                    </w:p>
                    <w:p w14:paraId="4DBDA529" w14:textId="77777777" w:rsidR="00D46F0D" w:rsidRPr="002112C8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</w:pPr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);</w:t>
                      </w:r>
                    </w:p>
                    <w:p w14:paraId="7F75E83D" w14:textId="77777777" w:rsidR="00D46F0D" w:rsidRPr="002112C8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"""</w:t>
                      </w:r>
                    </w:p>
                    <w:p w14:paraId="695B5DE6" w14:textId="77777777" w:rsidR="00D46F0D" w:rsidRPr="002112C8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c.executescript</w:t>
                      </w:r>
                      <w:proofErr w:type="spellEnd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proofErr w:type="spellStart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sql</w:t>
                      </w:r>
                      <w:proofErr w:type="spellEnd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712E3690" w14:textId="77777777" w:rsidR="00D46F0D" w:rsidRPr="002112C8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conn.commit</w:t>
                      </w:r>
                      <w:proofErr w:type="spellEnd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  <w:p w14:paraId="14F035BD" w14:textId="77777777" w:rsidR="00D46F0D" w:rsidRPr="002112C8" w:rsidRDefault="00D46F0D" w:rsidP="00C74EA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conn.close</w:t>
                      </w:r>
                      <w:proofErr w:type="spellEnd"/>
                      <w:r w:rsidRPr="002112C8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</w:p>
    <w:p w14:paraId="629AB6F8" w14:textId="4E765A93" w:rsidR="00C74EA6" w:rsidRDefault="00C74EA6" w:rsidP="00DC6954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 w:rsidRPr="00C74EA6"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lastRenderedPageBreak/>
        <mc:AlternateContent>
          <mc:Choice Requires="wps">
            <w:drawing>
              <wp:anchor distT="0" distB="0" distL="228600" distR="228600" simplePos="0" relativeHeight="251691008" behindDoc="0" locked="0" layoutInCell="1" allowOverlap="1" wp14:anchorId="2506B0EA" wp14:editId="3B3673B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265420" cy="7934325"/>
                <wp:effectExtent l="19050" t="0" r="0" b="9525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93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rgbClr val="9CBEBD"/>
                          </a:outerShdw>
                        </a:effectLst>
                      </wps:spPr>
                      <wps:txbx>
                        <w:txbxContent>
                          <w:p w14:paraId="6B52199F" w14:textId="77777777" w:rsidR="00D46F0D" w:rsidRDefault="00D46F0D" w:rsidP="00C74EA6">
                            <w:pPr>
                              <w:spacing w:after="240" w:line="240" w:lineRule="aut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4131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474131" w:themeColor="text1" w:themeTint="E6"/>
                                <w:sz w:val="36"/>
                                <w:szCs w:val="36"/>
                              </w:rPr>
                              <w:t>create_database.py</w:t>
                            </w:r>
                          </w:p>
                          <w:p w14:paraId="47ADD09D" w14:textId="384B106E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sqlite3</w:t>
                            </w:r>
                          </w:p>
                          <w:p w14:paraId="7228E795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ایجاد ارتباط بین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دیتابیس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sqlite3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به نام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database.db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با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پایتون</w:t>
                            </w:r>
                            <w:proofErr w:type="spellEnd"/>
                          </w:p>
                          <w:p w14:paraId="26492316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ایجاد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شئ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از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Cursor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به منظور دادن دسترسی اجرا به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پایتون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در یک جلسه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دیتابیس</w:t>
                            </w:r>
                            <w:proofErr w:type="spellEnd"/>
                          </w:p>
                          <w:p w14:paraId="5ED3C274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اسکریپت اجرا دیتابیس در پایتون</w:t>
                            </w:r>
                          </w:p>
                          <w:p w14:paraId="7CD7D692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دستور مربوط به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SQLite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بوده و شرط وجود جدول را بررسی می‌کند.</w:t>
                            </w:r>
                          </w:p>
                          <w:p w14:paraId="7F4F9798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ساخت جدول جدید به نام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users</w:t>
                            </w:r>
                          </w:p>
                          <w:p w14:paraId="2B77AC77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ساخت فیلد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id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جدول به عنوان کلید و با مقدار افزایشی خودکار از نوع عدد صحیح</w:t>
                            </w:r>
                          </w:p>
                          <w:p w14:paraId="292009A7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ساخت فیلد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name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از نوع متن</w:t>
                            </w:r>
                          </w:p>
                          <w:p w14:paraId="4D1F1CE4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بستن دستورات ایجاد جدول</w:t>
                            </w:r>
                          </w:p>
                          <w:p w14:paraId="3DA42CC5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پایان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اسکریپت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SQLite</w:t>
                            </w:r>
                          </w:p>
                          <w:p w14:paraId="5E566884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اجرا چندین عبارت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SQL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توسط دستور</w:t>
                            </w:r>
                          </w:p>
                          <w:p w14:paraId="33F47FD2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پایان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تراکنش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با سیستم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مدریت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پایگاه داده</w:t>
                            </w:r>
                          </w:p>
                          <w:p w14:paraId="45D87C65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بستن ارتباط با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دیتابیس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در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پایتون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6B0EA" id="Text Box 19" o:spid="_x0000_s1034" type="#_x0000_t202" style="position:absolute;left:0;text-align:left;margin-left:363.4pt;margin-top:0;width:414.6pt;height:624.75pt;z-index:251691008;visibility:visible;mso-wrap-style:square;mso-width-percent:0;mso-height-percent:0;mso-wrap-distance-left:18pt;mso-wrap-distance-top:0;mso-wrap-distance-right:18pt;mso-wrap-distance-bottom:0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" stroked="f" strokeweight=".5pt">
                <v:shadow on="t" color="#9cbebd" origin=".5" offset="-1.5pt,0"/>
                <v:textbox inset="18pt,10.8pt,0,10.8pt">
                  <w:txbxContent>
                    <w:p w14:paraId="6B52199F" w14:textId="77777777" w:rsidR="00D46F0D" w:rsidRDefault="00D46F0D" w:rsidP="00C74EA6">
                      <w:pPr>
                        <w:spacing w:after="240" w:line="240" w:lineRule="auto"/>
                        <w:rPr>
                          <w:rFonts w:asciiTheme="majorHAnsi" w:eastAsiaTheme="majorEastAsia" w:hAnsiTheme="majorHAnsi" w:cstheme="majorBidi"/>
                          <w:caps/>
                          <w:color w:val="474131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474131" w:themeColor="text1" w:themeTint="E6"/>
                          <w:sz w:val="36"/>
                          <w:szCs w:val="36"/>
                        </w:rPr>
                        <w:t>create_database.py</w:t>
                      </w:r>
                    </w:p>
                    <w:p w14:paraId="47ADD09D" w14:textId="384B106E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sqlite3</w:t>
                      </w:r>
                    </w:p>
                    <w:p w14:paraId="7228E795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ایجاد ارتباط بین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دیتابیس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sqlite3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به نام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database.db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با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پایتون</w:t>
                      </w:r>
                      <w:proofErr w:type="spellEnd"/>
                    </w:p>
                    <w:p w14:paraId="26492316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ایجاد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شئ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از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Cursor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به منظور دادن دسترسی اجرا به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پایتون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در یک جلسه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دیتابیس</w:t>
                      </w:r>
                      <w:proofErr w:type="spellEnd"/>
                    </w:p>
                    <w:p w14:paraId="5ED3C274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اسکریپت اجرا دیتابیس در پایتون</w:t>
                      </w:r>
                    </w:p>
                    <w:p w14:paraId="7CD7D692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دستور مربوط به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SQLite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بوده و شرط وجود جدول را بررسی می‌کند.</w:t>
                      </w:r>
                    </w:p>
                    <w:p w14:paraId="7F4F9798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ساخت جدول جدید به نام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users</w:t>
                      </w:r>
                    </w:p>
                    <w:p w14:paraId="2B77AC77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ساخت فیلد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id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جدول به عنوان کلید و با مقدار افزایشی خودکار از نوع عدد صحیح</w:t>
                      </w:r>
                    </w:p>
                    <w:p w14:paraId="292009A7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ساخت فیلد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name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از نوع متن</w:t>
                      </w:r>
                    </w:p>
                    <w:p w14:paraId="4D1F1CE4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بستن دستورات ایجاد جدول</w:t>
                      </w:r>
                    </w:p>
                    <w:p w14:paraId="3DA42CC5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پایان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اسکریپت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SQLite</w:t>
                      </w:r>
                    </w:p>
                    <w:p w14:paraId="5E566884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اجرا چندین عبارت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SQL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توسط دستور</w:t>
                      </w:r>
                    </w:p>
                    <w:p w14:paraId="33F47FD2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پایان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تراکنش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با سیستم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مدریت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پایگاه داده</w:t>
                      </w:r>
                    </w:p>
                    <w:p w14:paraId="45D87C65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بستن ارتباط با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دیتابیس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در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پایتون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F162E11" w14:textId="5C7C166C" w:rsidR="008B7345" w:rsidRPr="00D46F0D" w:rsidRDefault="00CE7167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lastRenderedPageBreak/>
        <w:t xml:space="preserve">به محض ساخت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می‌توان از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نرم‌افزاری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مانند </w:t>
      </w:r>
    </w:p>
    <w:p w14:paraId="379D6680" w14:textId="7C2D4D5A" w:rsidR="008B7345" w:rsidRPr="00D46F0D" w:rsidRDefault="00CE7167" w:rsidP="00DC6954">
      <w:pPr>
        <w:jc w:val="both"/>
        <w:rPr>
          <w:rFonts w:asciiTheme="majorHAnsi" w:hAnsiTheme="majorHAnsi" w:cs="Lotus"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color w:val="000000"/>
          <w:sz w:val="28"/>
          <w:szCs w:val="28"/>
          <w:shd w:val="clear" w:color="auto" w:fill="FFFFFF"/>
          <w:lang w:bidi="fa-IR"/>
        </w:rPr>
        <w:t>DB Browser for SQLite</w:t>
      </w:r>
      <w:r w:rsidRPr="00D46F0D">
        <w:rPr>
          <w:rFonts w:asciiTheme="majorHAnsi" w:hAnsiTheme="majorHAnsi" w:cs="Lotus" w:hint="cs"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</w:p>
    <w:p w14:paraId="5748B3A2" w14:textId="1F75208D" w:rsidR="00CE7167" w:rsidRPr="00D46F0D" w:rsidRDefault="008B7345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noProof/>
          <w:color w:val="000000"/>
          <w:sz w:val="28"/>
          <w:szCs w:val="28"/>
          <w:shd w:val="clear" w:color="auto" w:fill="FFFFFF"/>
          <w:lang w:bidi="fa-IR"/>
        </w:rPr>
        <w:drawing>
          <wp:anchor distT="0" distB="0" distL="114300" distR="114300" simplePos="0" relativeHeight="251666432" behindDoc="0" locked="0" layoutInCell="1" allowOverlap="1" wp14:anchorId="5A9ABBE8" wp14:editId="5D2430BD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257165" cy="3941445"/>
            <wp:effectExtent l="0" t="0" r="635" b="1905"/>
            <wp:wrapThrough wrapText="bothSides">
              <wp:wrapPolygon edited="0">
                <wp:start x="0" y="0"/>
                <wp:lineTo x="0" y="21506"/>
                <wp:lineTo x="21524" y="21506"/>
                <wp:lineTo x="2152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675" cy="394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16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برای دیدن ساختار </w:t>
      </w:r>
      <w:proofErr w:type="spellStart"/>
      <w:r w:rsidR="00CE716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="00CE716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استفاده کرد، همانند شکل زیر:</w:t>
      </w:r>
    </w:p>
    <w:p w14:paraId="1B20206D" w14:textId="77777777" w:rsidR="00854A95" w:rsidRDefault="00854A95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</w:p>
    <w:p w14:paraId="3A88AF85" w14:textId="77777777" w:rsidR="00854A95" w:rsidRDefault="00854A95" w:rsidP="00DC6954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  <w:br w:type="page"/>
      </w:r>
    </w:p>
    <w:p w14:paraId="28C24474" w14:textId="617D960B" w:rsidR="00CE7167" w:rsidRPr="00D46F0D" w:rsidRDefault="00870D0A" w:rsidP="00DC6954">
      <w:pPr>
        <w:bidi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lastRenderedPageBreak/>
        <w:t xml:space="preserve">ضبط </w:t>
      </w:r>
      <w:proofErr w:type="spellStart"/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چهره</w:t>
      </w:r>
      <w:r w:rsidRPr="00D46F0D">
        <w:rPr>
          <w:rFonts w:asciiTheme="majorHAnsi" w:hAnsiTheme="majorHAnsi" w:cs="Lotus" w:hint="eastAsia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ها</w:t>
      </w:r>
      <w:proofErr w:type="spellEnd"/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:</w:t>
      </w:r>
    </w:p>
    <w:p w14:paraId="29F22181" w14:textId="2B2B8FA1" w:rsidR="00870D0A" w:rsidRPr="00D46F0D" w:rsidRDefault="00870D0A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حال باید مجموعه داده</w:t>
      </w:r>
      <w:r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 را برای تشخیص چهره آماده کرد. ما از فایل</w:t>
      </w:r>
    </w:p>
    <w:p w14:paraId="3F7D15FE" w14:textId="560CA827" w:rsidR="00870D0A" w:rsidRPr="00D46F0D" w:rsidRDefault="00870D0A" w:rsidP="00DC6954">
      <w:pPr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Haarcascade_frontalface_default.xml</w:t>
      </w:r>
    </w:p>
    <w:p w14:paraId="3E9BD488" w14:textId="4EFA11FE" w:rsidR="00870D0A" w:rsidRPr="00D46F0D" w:rsidRDefault="00870D0A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که در گیت</w:t>
      </w:r>
      <w:r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هاب و در مسیر</w:t>
      </w:r>
    </w:p>
    <w:p w14:paraId="6A910AAC" w14:textId="190840D8" w:rsidR="00870D0A" w:rsidRPr="00D46F0D" w:rsidRDefault="00870D0A" w:rsidP="00DC6954">
      <w:pPr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</w:pP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Opencv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/data/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haarcascades</w:t>
      </w:r>
      <w:proofErr w:type="spellEnd"/>
    </w:p>
    <w:p w14:paraId="13B137E2" w14:textId="2593B1D7" w:rsidR="00870D0A" w:rsidRPr="00D46F0D" w:rsidRDefault="00870D0A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وجود دارد استفاده می</w:t>
      </w:r>
      <w:r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کنیم. لینک فایل در گیت</w:t>
      </w:r>
      <w:r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هاب:</w:t>
      </w:r>
    </w:p>
    <w:p w14:paraId="11DFC4A5" w14:textId="6C542914" w:rsidR="00870D0A" w:rsidRPr="00181A32" w:rsidRDefault="008329B0" w:rsidP="00DC6954">
      <w:pPr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  <w:hyperlink r:id="rId12" w:history="1">
        <w:r w:rsidR="00870D0A" w:rsidRPr="00181A32">
          <w:rPr>
            <w:rStyle w:val="Hyperlink"/>
            <w:rFonts w:asciiTheme="majorHAnsi" w:hAnsiTheme="majorHAnsi" w:cs="Lotus"/>
            <w:sz w:val="24"/>
            <w:szCs w:val="24"/>
            <w:shd w:val="clear" w:color="auto" w:fill="FFFFFF"/>
            <w:lang w:bidi="fa-IR"/>
          </w:rPr>
          <w:t>https://github.com/opencv/opencv/tree/master/data/haarcascades</w:t>
        </w:r>
      </w:hyperlink>
    </w:p>
    <w:p w14:paraId="73B8C692" w14:textId="19FB8AFF" w:rsidR="00870D0A" w:rsidRPr="00D46F0D" w:rsidRDefault="00870D0A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فایل را پس از دانلود در مسیر (پوشه) پروژه قرار داده و بعد از آن فایلی به نام </w:t>
      </w:r>
      <w:r w:rsidR="0023653D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record_face.py</w:t>
      </w:r>
      <w:r w:rsidR="0023653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در مسیر پروژه ساخته و کدنویسی می</w:t>
      </w:r>
      <w:r w:rsidR="0023653D"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23653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کنیم.</w:t>
      </w:r>
    </w:p>
    <w:p w14:paraId="0930B9E4" w14:textId="37FB9BDB" w:rsidR="0023653D" w:rsidRPr="00D46F0D" w:rsidRDefault="0023653D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کد مربوط به فایل وقتی اجرا شود ابتدا درخواست وارد کردن نام برای چهره را می</w:t>
      </w:r>
      <w:r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کند، سپس از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haarcascade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به منظور پیدا کردن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</w:t>
      </w:r>
      <w:r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موجود در تصویر دوربین استفاده می</w:t>
      </w:r>
      <w:r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کند و به دنبال </w:t>
      </w:r>
      <w:r w:rsidR="00C94B8E" w:rsidRPr="00D46F0D">
        <w:rPr>
          <w:rFonts w:asciiTheme="majorHAnsi" w:hAnsiTheme="majorHAnsi" w:cs="Lotus"/>
          <w:color w:val="000000"/>
          <w:sz w:val="28"/>
          <w:szCs w:val="28"/>
          <w:shd w:val="clear" w:color="auto" w:fill="FFFFFF"/>
          <w:lang w:bidi="fa-IR"/>
        </w:rPr>
        <w:t>3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نمونه هر یک با فاصله</w:t>
      </w:r>
      <w:r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ی </w:t>
      </w:r>
      <w:r w:rsidRPr="00D46F0D">
        <w:rPr>
          <w:rFonts w:asciiTheme="majorHAnsi" w:hAnsiTheme="majorHAnsi" w:cs="Lotus" w:hint="cs"/>
          <w:color w:val="000000"/>
          <w:sz w:val="28"/>
          <w:szCs w:val="28"/>
          <w:shd w:val="clear" w:color="auto" w:fill="FFFFFF"/>
          <w:rtl/>
          <w:lang w:bidi="fa-IR"/>
        </w:rPr>
        <w:t>100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میلی</w:t>
      </w:r>
      <w:r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ثانیه می</w:t>
      </w:r>
      <w:r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گردد.</w:t>
      </w:r>
    </w:p>
    <w:p w14:paraId="16F7FB7B" w14:textId="193CB8D4" w:rsidR="0023653D" w:rsidRPr="00D46F0D" w:rsidRDefault="0023653D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هنگامی که </w:t>
      </w:r>
      <w:r w:rsidR="00C94B8E" w:rsidRPr="00D46F0D">
        <w:rPr>
          <w:rFonts w:asciiTheme="majorHAnsi" w:hAnsiTheme="majorHAnsi" w:cs="Lotus"/>
          <w:color w:val="000000"/>
          <w:sz w:val="28"/>
          <w:szCs w:val="28"/>
          <w:shd w:val="clear" w:color="auto" w:fill="FFFFFF"/>
          <w:lang w:bidi="fa-IR"/>
        </w:rPr>
        <w:t>3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نمونه</w:t>
      </w:r>
      <w:r w:rsidRPr="00D46F0D">
        <w:rPr>
          <w:rFonts w:asciiTheme="majorHAnsi" w:hAnsiTheme="majorHAnsi" w:cs="Lotus" w:hint="eastAsia"/>
          <w:b/>
          <w:bCs/>
          <w:color w:val="000000"/>
          <w:sz w:val="28"/>
          <w:szCs w:val="28"/>
          <w:shd w:val="clear" w:color="auto" w:fill="FFFFFF"/>
          <w:lang w:bidi="fa-IR"/>
        </w:rPr>
        <w:t>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ی چهره یافت شد، داده‌ی نمونه‌ها را درون پوشه‌ای به نام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dataset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که درون مسیر اصلی پروژه ایجاد شده ذخیره می‌کند.</w:t>
      </w:r>
    </w:p>
    <w:p w14:paraId="6D6FAEA4" w14:textId="38A2E1CA" w:rsidR="00C74EA6" w:rsidRPr="00D46F0D" w:rsidRDefault="0023653D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قدم بعدی </w:t>
      </w:r>
      <w:r w:rsidR="008B734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قصد </w:t>
      </w:r>
      <w:r w:rsidR="004F6A8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آموزش</w:t>
      </w:r>
      <w:r w:rsidR="008B734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تشخیص دهنده به منظور شناسایی چهره را داریم.</w:t>
      </w:r>
    </w:p>
    <w:p w14:paraId="0E0B6FA7" w14:textId="765032EB" w:rsidR="00C74EA6" w:rsidRDefault="00C74EA6" w:rsidP="00DC6954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  <w:br w:type="page"/>
      </w:r>
    </w:p>
    <w:p w14:paraId="298D665E" w14:textId="7DBE580E" w:rsidR="00C74EA6" w:rsidRDefault="00B918EB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 w:rsidRPr="00C74EA6"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lastRenderedPageBreak/>
        <mc:AlternateContent>
          <mc:Choice Requires="wps">
            <w:drawing>
              <wp:anchor distT="0" distB="0" distL="228600" distR="228600" simplePos="0" relativeHeight="251693056" behindDoc="0" locked="0" layoutInCell="1" allowOverlap="1" wp14:anchorId="57781B49" wp14:editId="0A04BEF3">
                <wp:simplePos x="0" y="0"/>
                <wp:positionH relativeFrom="margin">
                  <wp:align>center</wp:align>
                </wp:positionH>
                <wp:positionV relativeFrom="margin">
                  <wp:posOffset>-635</wp:posOffset>
                </wp:positionV>
                <wp:extent cx="5265420" cy="7946390"/>
                <wp:effectExtent l="1905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94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rgbClr val="9CBEBD"/>
                          </a:outerShdw>
                        </a:effectLst>
                      </wps:spPr>
                      <wps:txbx>
                        <w:txbxContent>
                          <w:p w14:paraId="60A42E60" w14:textId="77777777" w:rsidR="00D46F0D" w:rsidRDefault="00D46F0D" w:rsidP="00C74EA6">
                            <w:pPr>
                              <w:spacing w:after="240" w:line="240" w:lineRule="aut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4131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474131" w:themeColor="text1" w:themeTint="E6"/>
                                <w:sz w:val="36"/>
                                <w:szCs w:val="36"/>
                              </w:rPr>
                              <w:t>record_face.py</w:t>
                            </w:r>
                          </w:p>
                          <w:p w14:paraId="1593F8C9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cv2</w:t>
                            </w:r>
                          </w:p>
                          <w:p w14:paraId="68BBFDAD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numpy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as 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np </w:t>
                            </w:r>
                          </w:p>
                          <w:p w14:paraId="0EFFBAB4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sqlite3</w:t>
                            </w:r>
                          </w:p>
                          <w:p w14:paraId="03AA519A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os</w:t>
                            </w:r>
                            <w:proofErr w:type="spellEnd"/>
                          </w:p>
                          <w:p w14:paraId="38093BFD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conn = sqlite3.connect(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database.db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554F37D8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if not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os.path.exists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'./dataset'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):</w:t>
                            </w:r>
                          </w:p>
                          <w:p w14:paraId="5B1E38A0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os.makedirs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'./dataset'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316F4631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c =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conn.cursor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  <w:p w14:paraId="14E48724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face_cascade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cv2.CascadeClassifier(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'haarcascade_frontalface_default.xml'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1E21328B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cap = cv2.VideoCapture(0)</w:t>
                            </w:r>
                          </w:p>
                          <w:p w14:paraId="7A9CB664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uname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</w:t>
                            </w:r>
                            <w:r w:rsidRPr="00FF4E64">
                              <w:rPr>
                                <w:rFonts w:ascii="Courier New" w:hAnsi="Courier New" w:cs="Courier New"/>
                                <w:b/>
                                <w:bCs/>
                                <w:color w:val="7030A0"/>
                                <w:sz w:val="22"/>
                                <w:szCs w:val="24"/>
                              </w:rPr>
                              <w:t>input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"Enter your name: "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690E077F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c.execute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'INSERT INTO users (name) VALUES (?)'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 (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uname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,))</w:t>
                            </w:r>
                          </w:p>
                          <w:p w14:paraId="5A428600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uid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c.lastrowid</w:t>
                            </w:r>
                            <w:proofErr w:type="spellEnd"/>
                          </w:p>
                          <w:p w14:paraId="451B994C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sampleNum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0</w:t>
                            </w:r>
                          </w:p>
                          <w:p w14:paraId="4ED4D6A5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>while True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:</w:t>
                            </w:r>
                          </w:p>
                          <w:p w14:paraId="563B5035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ret,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cap.read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  <w:p w14:paraId="3C80DA0B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gray = cv2.cvtColor(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 cv2.COLOR_BGR2GRAY)</w:t>
                            </w:r>
                          </w:p>
                          <w:p w14:paraId="3639BB34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faces =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face_cascade.detectMultiScale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(gray, 1.3, 5)</w:t>
                            </w:r>
                          </w:p>
                          <w:p w14:paraId="5FCF803F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for 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x,y,w,h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) 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in 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faces:</w:t>
                            </w:r>
                          </w:p>
                          <w:p w14:paraId="3677E03B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sampleNum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sampleNum+1</w:t>
                            </w:r>
                          </w:p>
                          <w:p w14:paraId="2FE20E20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cv2.imwrite(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"dataset/User."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+</w:t>
                            </w:r>
                            <w:r w:rsidRPr="00FF4E64">
                              <w:rPr>
                                <w:rFonts w:ascii="Courier New" w:hAnsi="Courier New" w:cs="Courier New"/>
                                <w:b/>
                                <w:bCs/>
                                <w:color w:val="7030A0"/>
                                <w:sz w:val="22"/>
                                <w:szCs w:val="24"/>
                              </w:rPr>
                              <w:t>str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(uid)+</w:t>
                            </w:r>
                            <w:r w:rsidRPr="00FF4E64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"."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+</w:t>
                            </w:r>
                            <w:r w:rsidRPr="00FF4E64">
                              <w:rPr>
                                <w:rFonts w:ascii="Courier New" w:hAnsi="Courier New" w:cs="Courier New"/>
                                <w:b/>
                                <w:bCs/>
                                <w:color w:val="7030A0"/>
                                <w:sz w:val="22"/>
                                <w:szCs w:val="24"/>
                              </w:rPr>
                              <w:t>str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(sampleNum)+</w:t>
                            </w:r>
                            <w:r w:rsidRPr="00FF4E64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".jpg"</w:t>
                            </w:r>
                            <w:r w:rsidRPr="00FF4E64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gray[y:y+h,x:x+w])</w:t>
                            </w:r>
                          </w:p>
                          <w:p w14:paraId="0E44C189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cv2.rectangle(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 (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x,y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), (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x+w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y+h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), (255,0,0), 2)</w:t>
                            </w:r>
                          </w:p>
                          <w:p w14:paraId="7EC16B6C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cv2.waitKey(100)</w:t>
                            </w:r>
                          </w:p>
                          <w:p w14:paraId="5D431973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cv2.imshow(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72343D7F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cv2.waitKey(1);</w:t>
                            </w:r>
                          </w:p>
                          <w:p w14:paraId="5928207B" w14:textId="042AFA74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if </w:t>
                            </w: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sampleNum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&gt;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2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:</w:t>
                            </w:r>
                          </w:p>
                          <w:p w14:paraId="7372E586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>break</w:t>
                            </w:r>
                          </w:p>
                          <w:p w14:paraId="19DC3387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cap.release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  <w:p w14:paraId="2FB1809C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conn.commit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  <w:p w14:paraId="479FADD9" w14:textId="77777777" w:rsidR="00D46F0D" w:rsidRPr="0028793E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conn.close</w:t>
                            </w:r>
                            <w:proofErr w:type="spellEnd"/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  <w:p w14:paraId="53DD3B1E" w14:textId="77777777" w:rsidR="00D46F0D" w:rsidRPr="006F7A85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28793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cv2.destroyAllWindows()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1B49" id="Text Box 21" o:spid="_x0000_s1035" type="#_x0000_t202" style="position:absolute;left:0;text-align:left;margin-left:0;margin-top:-.05pt;width:414.6pt;height:625.7pt;z-index:251693056;visibility:visible;mso-wrap-style:square;mso-width-percent:0;mso-height-percent:0;mso-wrap-distance-left:18pt;mso-wrap-distance-top:0;mso-wrap-distance-right:18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" stroked="f" strokeweight=".5pt">
                <v:shadow on="t" color="#9cbebd" origin=".5" offset="-1.5pt,0"/>
                <v:textbox inset="18pt,10.8pt,0,10.8pt">
                  <w:txbxContent>
                    <w:p w14:paraId="60A42E60" w14:textId="77777777" w:rsidR="00D46F0D" w:rsidRDefault="00D46F0D" w:rsidP="00C74EA6">
                      <w:pPr>
                        <w:spacing w:after="240" w:line="240" w:lineRule="auto"/>
                        <w:rPr>
                          <w:rFonts w:asciiTheme="majorHAnsi" w:eastAsiaTheme="majorEastAsia" w:hAnsiTheme="majorHAnsi" w:cstheme="majorBidi"/>
                          <w:caps/>
                          <w:color w:val="474131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474131" w:themeColor="text1" w:themeTint="E6"/>
                          <w:sz w:val="36"/>
                          <w:szCs w:val="36"/>
                        </w:rPr>
                        <w:t>record_face.py</w:t>
                      </w:r>
                    </w:p>
                    <w:p w14:paraId="1593F8C9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cv2</w:t>
                      </w:r>
                    </w:p>
                    <w:p w14:paraId="68BBFDAD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numpy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as 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np </w:t>
                      </w:r>
                    </w:p>
                    <w:p w14:paraId="0EFFBAB4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sqlite3</w:t>
                      </w:r>
                    </w:p>
                    <w:p w14:paraId="03AA519A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os</w:t>
                      </w:r>
                      <w:proofErr w:type="spellEnd"/>
                    </w:p>
                    <w:p w14:paraId="38093BFD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conn = sqlite3.connect(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database.db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554F37D8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if not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os.path.exists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'./dataset'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):</w:t>
                      </w:r>
                    </w:p>
                    <w:p w14:paraId="5B1E38A0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os.makedirs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'./dataset'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316F4631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c =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conn.cursor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  <w:p w14:paraId="14E48724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face_cascade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cv2.CascadeClassifier(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'haarcascade_frontalface_default.xml'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1E21328B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cap = cv2.VideoCapture(0)</w:t>
                      </w:r>
                    </w:p>
                    <w:p w14:paraId="7A9CB664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uname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</w:t>
                      </w:r>
                      <w:r w:rsidRPr="00FF4E64">
                        <w:rPr>
                          <w:rFonts w:ascii="Courier New" w:hAnsi="Courier New" w:cs="Courier New"/>
                          <w:b/>
                          <w:bCs/>
                          <w:color w:val="7030A0"/>
                          <w:sz w:val="22"/>
                          <w:szCs w:val="24"/>
                        </w:rPr>
                        <w:t>input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"Enter your name: "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690E077F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c.execute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'INSERT INTO users (name) VALUES (?)'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 (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uname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,))</w:t>
                      </w:r>
                    </w:p>
                    <w:p w14:paraId="5A428600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uid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c.lastrowid</w:t>
                      </w:r>
                      <w:proofErr w:type="spellEnd"/>
                    </w:p>
                    <w:p w14:paraId="451B994C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sampleNum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0</w:t>
                      </w:r>
                    </w:p>
                    <w:p w14:paraId="4ED4D6A5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>while True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:</w:t>
                      </w:r>
                    </w:p>
                    <w:p w14:paraId="563B5035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ret,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img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cap.read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  <w:p w14:paraId="3C80DA0B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gray = cv2.cvtColor(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img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 cv2.COLOR_BGR2GRAY)</w:t>
                      </w:r>
                    </w:p>
                    <w:p w14:paraId="3639BB34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faces =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face_cascade.detectMultiScale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(gray, 1.3, 5)</w:t>
                      </w:r>
                    </w:p>
                    <w:p w14:paraId="5FCF803F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for 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x,y,w,h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) 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in 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faces:</w:t>
                      </w:r>
                    </w:p>
                    <w:p w14:paraId="3677E03B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sampleNum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sampleNum+1</w:t>
                      </w:r>
                    </w:p>
                    <w:p w14:paraId="2FE20E20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cv2.imwrite(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"dataset/User."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+</w:t>
                      </w:r>
                      <w:r w:rsidRPr="00FF4E64">
                        <w:rPr>
                          <w:rFonts w:ascii="Courier New" w:hAnsi="Courier New" w:cs="Courier New"/>
                          <w:b/>
                          <w:bCs/>
                          <w:color w:val="7030A0"/>
                          <w:sz w:val="22"/>
                          <w:szCs w:val="24"/>
                        </w:rPr>
                        <w:t>str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(uid)+</w:t>
                      </w:r>
                      <w:r w:rsidRPr="00FF4E64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"."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+</w:t>
                      </w:r>
                      <w:r w:rsidRPr="00FF4E64">
                        <w:rPr>
                          <w:rFonts w:ascii="Courier New" w:hAnsi="Courier New" w:cs="Courier New"/>
                          <w:b/>
                          <w:bCs/>
                          <w:color w:val="7030A0"/>
                          <w:sz w:val="22"/>
                          <w:szCs w:val="24"/>
                        </w:rPr>
                        <w:t>str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(sampleNum)+</w:t>
                      </w:r>
                      <w:r w:rsidRPr="00FF4E64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".jpg"</w:t>
                      </w:r>
                      <w:r w:rsidRPr="00FF4E64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gray[y:y+h,x:x+w])</w:t>
                      </w:r>
                    </w:p>
                    <w:p w14:paraId="0E44C189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cv2.rectangle(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img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 (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x,y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), (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x+w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,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y+h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), (255,0,0), 2)</w:t>
                      </w:r>
                    </w:p>
                    <w:p w14:paraId="7EC16B6C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cv2.waitKey(100)</w:t>
                      </w:r>
                    </w:p>
                    <w:p w14:paraId="5D431973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cv2.imshow(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img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img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72343D7F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cv2.waitKey(1);</w:t>
                      </w:r>
                    </w:p>
                    <w:p w14:paraId="5928207B" w14:textId="042AFA74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if </w:t>
                      </w: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sampleNum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&gt;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2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:</w:t>
                      </w:r>
                    </w:p>
                    <w:p w14:paraId="7372E586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>break</w:t>
                      </w:r>
                    </w:p>
                    <w:p w14:paraId="19DC3387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cap.release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  <w:p w14:paraId="2FB1809C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conn.commit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  <w:p w14:paraId="479FADD9" w14:textId="77777777" w:rsidR="00D46F0D" w:rsidRPr="0028793E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conn.close</w:t>
                      </w:r>
                      <w:proofErr w:type="spellEnd"/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  <w:p w14:paraId="53DD3B1E" w14:textId="77777777" w:rsidR="00D46F0D" w:rsidRPr="006F7A85" w:rsidRDefault="00D46F0D" w:rsidP="00C74EA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28793E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cv2.destroyAllWindows()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B29DC62" w14:textId="0CC8205A" w:rsidR="00C74EA6" w:rsidRDefault="00C74EA6" w:rsidP="00DC6954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 w:rsidRPr="00C74EA6"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lastRenderedPageBreak/>
        <mc:AlternateContent>
          <mc:Choice Requires="wps">
            <w:drawing>
              <wp:anchor distT="0" distB="0" distL="228600" distR="228600" simplePos="0" relativeHeight="251695104" behindDoc="0" locked="0" layoutInCell="1" allowOverlap="1" wp14:anchorId="1FBDFEFE" wp14:editId="207FEF88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265420" cy="7976235"/>
                <wp:effectExtent l="19050" t="0" r="0" b="5715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97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rgbClr val="9CBEBD"/>
                          </a:outerShdw>
                        </a:effectLst>
                      </wps:spPr>
                      <wps:txbx>
                        <w:txbxContent>
                          <w:p w14:paraId="1AA92F1C" w14:textId="77777777" w:rsidR="00D46F0D" w:rsidRDefault="00D46F0D" w:rsidP="00C74EA6">
                            <w:pPr>
                              <w:spacing w:after="240" w:line="240" w:lineRule="aut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4131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474131" w:themeColor="text1" w:themeTint="E6"/>
                                <w:sz w:val="36"/>
                                <w:szCs w:val="36"/>
                              </w:rPr>
                              <w:t>record_face.py</w:t>
                            </w:r>
                          </w:p>
                          <w:p w14:paraId="67811112" w14:textId="2B137F1D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opencv</w:t>
                            </w:r>
                            <w:proofErr w:type="spellEnd"/>
                          </w:p>
                          <w:p w14:paraId="5D78DFD1" w14:textId="2448782C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numpy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با نام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np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(کتابخانه محاسبات علمی، شامل آرایه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n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-بعدی)</w:t>
                            </w:r>
                          </w:p>
                          <w:p w14:paraId="012F2D92" w14:textId="3497913C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sqlite3</w:t>
                            </w:r>
                          </w:p>
                          <w:p w14:paraId="09F3E8F3" w14:textId="61B22B89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os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(توابع تعامل با سیستم عامل)</w:t>
                            </w:r>
                          </w:p>
                          <w:p w14:paraId="6D3C5A83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اتصال به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دیتابیس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SQLite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به نام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database.db</w:t>
                            </w:r>
                            <w:proofErr w:type="spellEnd"/>
                          </w:p>
                          <w:p w14:paraId="3F694DB0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بررسی شرط وجود نداشتن  مسیر (پوشه)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dataset</w:t>
                            </w:r>
                          </w:p>
                          <w:p w14:paraId="45D61EFF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ساخت مسیر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dataset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اگر وجود نداشت</w:t>
                            </w:r>
                          </w:p>
                          <w:p w14:paraId="426FF01B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ایجاد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شئ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از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Cursor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به منظور دادن دسترسی اجرا به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پایتون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در یک جلسه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دیتابیس</w:t>
                            </w:r>
                            <w:proofErr w:type="spellEnd"/>
                          </w:p>
                          <w:p w14:paraId="5B5B22FC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استفاده از فایل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haarcascade_frontalface_default.xml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و ساخت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شئ</w:t>
                            </w:r>
                            <w:proofErr w:type="spellEnd"/>
                          </w:p>
                          <w:p w14:paraId="5259FBF5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ساخت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شئ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از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videoCapture</w:t>
                            </w:r>
                            <w:proofErr w:type="spellEnd"/>
                          </w:p>
                          <w:p w14:paraId="6123BABF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نمایش متن و گرفتن مقدار وارد شده</w:t>
                            </w:r>
                          </w:p>
                          <w:p w14:paraId="32C01BF0" w14:textId="216F3DF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مقدار از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پایتون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در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دیتابیس</w:t>
                            </w:r>
                            <w:proofErr w:type="spellEnd"/>
                          </w:p>
                          <w:p w14:paraId="0EFC84E8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برگرداندن مقداری برای فیلد خود افزایشی (</w:t>
                            </w:r>
                            <w:r w:rsidRPr="00D46F0D">
                              <w:rPr>
                                <w:rFonts w:asciiTheme="majorHAnsi" w:hAnsiTheme="majorHAnsi" w:cs="Lotus"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AUTO_INCREMENT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)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id</w:t>
                            </w:r>
                          </w:p>
                          <w:p w14:paraId="08836D09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مقداردهی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اولیه عدد نمونه</w:t>
                            </w:r>
                          </w:p>
                          <w:p w14:paraId="34FAA0F3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اجرا حلقه تا زمان صحیح بودن</w:t>
                            </w:r>
                          </w:p>
                          <w:p w14:paraId="0DFD6A57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ضبط فریم به فریم (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ret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مقدار برگشتی از فریم دوربین را دریافت می‌کند)</w:t>
                            </w:r>
                          </w:p>
                          <w:p w14:paraId="4DE539D6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عملیات بر روی فریم (تبدیل تصویر به مقیاس خاکستری)</w:t>
                            </w:r>
                          </w:p>
                          <w:p w14:paraId="6DE8A35A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عملیات تشخیص</w:t>
                            </w:r>
                          </w:p>
                          <w:p w14:paraId="10CFA105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تشکیل مستطیل اطراف شئ تشخیص داده شده</w:t>
                            </w:r>
                          </w:p>
                          <w:p w14:paraId="0860F0E5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افزایش یک واحد مقدار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sampleNum</w:t>
                            </w:r>
                            <w:proofErr w:type="spellEnd"/>
                          </w:p>
                          <w:p w14:paraId="0A063DE3" w14:textId="14A3EF69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استفاده از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id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برای ذخیره نمونه ضبط شده</w:t>
                            </w:r>
                          </w:p>
                          <w:p w14:paraId="2C80E5E3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تشکیل مستطیل و تعیین رنگ</w:t>
                            </w:r>
                          </w:p>
                          <w:p w14:paraId="680006AF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ایجاد تاخیر 100 میلی‌ثانیه برای نمایش پنجره</w:t>
                            </w:r>
                          </w:p>
                          <w:p w14:paraId="640D63E1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نمایش تصویر در پنجره</w:t>
                            </w:r>
                          </w:p>
                          <w:p w14:paraId="70BD95B0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ایجاد تاخیر 1 میلی‌ثانیه</w:t>
                            </w:r>
                          </w:p>
                          <w:p w14:paraId="342470CE" w14:textId="72218E56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شرط: اگر مقدار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sampleNum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بیش از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2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شد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DFEFE" id="Text Box 23" o:spid="_x0000_s1036" type="#_x0000_t202" style="position:absolute;left:0;text-align:left;margin-left:0;margin-top:0;width:414.6pt;height:628.05pt;z-index:251695104;visibility:visible;mso-wrap-style:square;mso-width-percent:0;mso-height-percent:0;mso-wrap-distance-left:18pt;mso-wrap-distance-top:0;mso-wrap-distance-right:18pt;mso-wrap-distance-bottom:0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" stroked="f" strokeweight=".5pt">
                <v:shadow on="t" color="#9cbebd" origin=".5" offset="-1.5pt,0"/>
                <v:textbox inset="18pt,10.8pt,0,10.8pt">
                  <w:txbxContent>
                    <w:p w14:paraId="1AA92F1C" w14:textId="77777777" w:rsidR="00D46F0D" w:rsidRDefault="00D46F0D" w:rsidP="00C74EA6">
                      <w:pPr>
                        <w:spacing w:after="240" w:line="240" w:lineRule="auto"/>
                        <w:rPr>
                          <w:rFonts w:asciiTheme="majorHAnsi" w:eastAsiaTheme="majorEastAsia" w:hAnsiTheme="majorHAnsi" w:cstheme="majorBidi"/>
                          <w:caps/>
                          <w:color w:val="474131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474131" w:themeColor="text1" w:themeTint="E6"/>
                          <w:sz w:val="36"/>
                          <w:szCs w:val="36"/>
                        </w:rPr>
                        <w:t>record_face.py</w:t>
                      </w:r>
                    </w:p>
                    <w:p w14:paraId="67811112" w14:textId="2B137F1D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opencv</w:t>
                      </w:r>
                      <w:proofErr w:type="spellEnd"/>
                    </w:p>
                    <w:p w14:paraId="5D78DFD1" w14:textId="2448782C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numpy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با نام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np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(کتابخانه محاسبات علمی، شامل آرایه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n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-بعدی)</w:t>
                      </w:r>
                    </w:p>
                    <w:p w14:paraId="012F2D92" w14:textId="3497913C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sqlite3</w:t>
                      </w:r>
                    </w:p>
                    <w:p w14:paraId="09F3E8F3" w14:textId="61B22B89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os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(توابع تعامل با سیستم عامل)</w:t>
                      </w:r>
                    </w:p>
                    <w:p w14:paraId="6D3C5A83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اتصال به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دیتابیس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SQLite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به نام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database.db</w:t>
                      </w:r>
                      <w:proofErr w:type="spellEnd"/>
                    </w:p>
                    <w:p w14:paraId="3F694DB0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بررسی شرط وجود نداشتن  مسیر (پوشه)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dataset</w:t>
                      </w:r>
                    </w:p>
                    <w:p w14:paraId="45D61EFF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ساخت مسیر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dataset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اگر وجود نداشت</w:t>
                      </w:r>
                    </w:p>
                    <w:p w14:paraId="426FF01B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ایجاد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شئ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از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Cursor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به منظور دادن دسترسی اجرا به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پایتون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در یک جلسه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دیتابیس</w:t>
                      </w:r>
                      <w:proofErr w:type="spellEnd"/>
                    </w:p>
                    <w:p w14:paraId="5B5B22FC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استفاده از فایل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haarcascade_frontalface_default.xml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و ساخت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شئ</w:t>
                      </w:r>
                      <w:proofErr w:type="spellEnd"/>
                    </w:p>
                    <w:p w14:paraId="5259FBF5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ساخت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شئ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از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videoCapture</w:t>
                      </w:r>
                      <w:proofErr w:type="spellEnd"/>
                    </w:p>
                    <w:p w14:paraId="6123BABF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نمایش متن و گرفتن مقدار وارد شده</w:t>
                      </w:r>
                    </w:p>
                    <w:p w14:paraId="32C01BF0" w14:textId="216F3DF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مقدار از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پایتون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در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دیتابیس</w:t>
                      </w:r>
                      <w:proofErr w:type="spellEnd"/>
                    </w:p>
                    <w:p w14:paraId="0EFC84E8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برگرداندن مقداری برای فیلد خود افزایشی (</w:t>
                      </w:r>
                      <w:r w:rsidRPr="00D46F0D">
                        <w:rPr>
                          <w:rFonts w:asciiTheme="majorHAnsi" w:hAnsiTheme="majorHAnsi" w:cs="Lotus"/>
                          <w:color w:val="000000"/>
                          <w:sz w:val="22"/>
                          <w:szCs w:val="24"/>
                          <w:lang w:bidi="fa-IR"/>
                        </w:rPr>
                        <w:t>AUTO_INCREMENT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)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id</w:t>
                      </w:r>
                    </w:p>
                    <w:p w14:paraId="08836D09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مقداردهی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اولیه عدد نمونه</w:t>
                      </w:r>
                    </w:p>
                    <w:p w14:paraId="34FAA0F3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اجرا حلقه تا زمان صحیح بودن</w:t>
                      </w:r>
                    </w:p>
                    <w:p w14:paraId="0DFD6A57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ضبط فریم به فریم (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ret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مقدار برگشتی از فریم دوربین را دریافت می‌کند)</w:t>
                      </w:r>
                    </w:p>
                    <w:p w14:paraId="4DE539D6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عملیات بر روی فریم (تبدیل تصویر به مقیاس خاکستری)</w:t>
                      </w:r>
                    </w:p>
                    <w:p w14:paraId="6DE8A35A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عملیات تشخیص</w:t>
                      </w:r>
                    </w:p>
                    <w:p w14:paraId="10CFA105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تشکیل مستطیل اطراف شئ تشخیص داده شده</w:t>
                      </w:r>
                    </w:p>
                    <w:p w14:paraId="0860F0E5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افزایش یک واحد مقدار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sampleNum</w:t>
                      </w:r>
                      <w:proofErr w:type="spellEnd"/>
                    </w:p>
                    <w:p w14:paraId="0A063DE3" w14:textId="14A3EF69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استفاده از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id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برای ذخیره نمونه ضبط شده</w:t>
                      </w:r>
                    </w:p>
                    <w:p w14:paraId="2C80E5E3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تشکیل مستطیل و تعیین رنگ</w:t>
                      </w:r>
                    </w:p>
                    <w:p w14:paraId="680006AF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ایجاد تاخیر 100 میلی‌ثانیه برای نمایش پنجره</w:t>
                      </w:r>
                    </w:p>
                    <w:p w14:paraId="640D63E1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نمایش تصویر در پنجره</w:t>
                      </w:r>
                    </w:p>
                    <w:p w14:paraId="70BD95B0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ایجاد تاخیر 1 میلی‌ثانیه</w:t>
                      </w:r>
                    </w:p>
                    <w:p w14:paraId="342470CE" w14:textId="72218E56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شرط: اگر مقدار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sampleNum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بیش از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2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شد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EDB7689" w14:textId="46BE64C0" w:rsidR="00C74EA6" w:rsidRDefault="00C74EA6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 w:rsidRPr="00C74EA6"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lastRenderedPageBreak/>
        <mc:AlternateContent>
          <mc:Choice Requires="wps">
            <w:drawing>
              <wp:anchor distT="0" distB="0" distL="228600" distR="228600" simplePos="0" relativeHeight="251697152" behindDoc="0" locked="0" layoutInCell="1" allowOverlap="1" wp14:anchorId="112BF910" wp14:editId="5168D58A">
                <wp:simplePos x="0" y="0"/>
                <wp:positionH relativeFrom="page">
                  <wp:align>center</wp:align>
                </wp:positionH>
                <wp:positionV relativeFrom="margin">
                  <wp:align>top</wp:align>
                </wp:positionV>
                <wp:extent cx="5265420" cy="7970520"/>
                <wp:effectExtent l="1905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97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rgbClr val="9CBEBD"/>
                          </a:outerShdw>
                        </a:effectLst>
                      </wps:spPr>
                      <wps:txbx>
                        <w:txbxContent>
                          <w:p w14:paraId="2694334C" w14:textId="77777777" w:rsidR="00D46F0D" w:rsidRDefault="00D46F0D" w:rsidP="00C74EA6">
                            <w:pPr>
                              <w:spacing w:after="240" w:line="240" w:lineRule="aut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4131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474131" w:themeColor="text1" w:themeTint="E6"/>
                                <w:sz w:val="36"/>
                                <w:szCs w:val="36"/>
                              </w:rPr>
                              <w:t>record_face.py</w:t>
                            </w:r>
                          </w:p>
                          <w:p w14:paraId="1E80A415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خروج از حلقه</w:t>
                            </w:r>
                          </w:p>
                          <w:p w14:paraId="48237951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رهاسازی (خاتمه) ضبط</w:t>
                            </w:r>
                          </w:p>
                          <w:p w14:paraId="13F20167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پایان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تراکنش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با سیستم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مدریت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پایگاه داده</w:t>
                            </w:r>
                          </w:p>
                          <w:p w14:paraId="462C9240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بستن ارتباط با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دیتابیس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در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پایتون</w:t>
                            </w:r>
                            <w:proofErr w:type="spellEnd"/>
                          </w:p>
                          <w:p w14:paraId="36F3862E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از بین بردن  (بستن)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پنجره‌ها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BF910" id="Text Box 36" o:spid="_x0000_s1037" type="#_x0000_t202" style="position:absolute;left:0;text-align:left;margin-left:0;margin-top:0;width:414.6pt;height:627.6pt;z-index:251697152;visibility:visible;mso-wrap-style:square;mso-width-percent:0;mso-height-percent:0;mso-wrap-distance-left:18pt;mso-wrap-distance-top:0;mso-wrap-distance-right:18pt;mso-wrap-distance-bottom:0;mso-position-horizontal:center;mso-position-horizontal-relative:page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" stroked="f" strokeweight=".5pt">
                <v:shadow on="t" color="#9cbebd" origin=".5" offset="-1.5pt,0"/>
                <v:textbox inset="18pt,10.8pt,0,10.8pt">
                  <w:txbxContent>
                    <w:p w14:paraId="2694334C" w14:textId="77777777" w:rsidR="00D46F0D" w:rsidRDefault="00D46F0D" w:rsidP="00C74EA6">
                      <w:pPr>
                        <w:spacing w:after="240" w:line="240" w:lineRule="auto"/>
                        <w:rPr>
                          <w:rFonts w:asciiTheme="majorHAnsi" w:eastAsiaTheme="majorEastAsia" w:hAnsiTheme="majorHAnsi" w:cstheme="majorBidi"/>
                          <w:caps/>
                          <w:color w:val="474131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474131" w:themeColor="text1" w:themeTint="E6"/>
                          <w:sz w:val="36"/>
                          <w:szCs w:val="36"/>
                        </w:rPr>
                        <w:t>record_face.py</w:t>
                      </w:r>
                    </w:p>
                    <w:p w14:paraId="1E80A415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خروج از حلقه</w:t>
                      </w:r>
                    </w:p>
                    <w:p w14:paraId="48237951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رهاسازی (خاتمه) ضبط</w:t>
                      </w:r>
                    </w:p>
                    <w:p w14:paraId="13F20167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پایان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تراکنش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با سیستم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مدریت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پایگاه داده</w:t>
                      </w:r>
                    </w:p>
                    <w:p w14:paraId="462C9240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بستن ارتباط با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دیتابیس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در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پایتون</w:t>
                      </w:r>
                      <w:proofErr w:type="spellEnd"/>
                    </w:p>
                    <w:p w14:paraId="36F3862E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از بین بردن  (بستن)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پنجره‌ها</w:t>
                      </w:r>
                      <w:proofErr w:type="spellEnd"/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</w:p>
    <w:p w14:paraId="2B81C28B" w14:textId="7889FAAB" w:rsidR="008B7345" w:rsidRPr="00D46F0D" w:rsidRDefault="004F6A88" w:rsidP="00DC6954">
      <w:pPr>
        <w:bidi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lastRenderedPageBreak/>
        <w:t>آموزش</w:t>
      </w:r>
      <w:r w:rsidR="008B7345"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تشخیص دهنده (</w:t>
      </w:r>
      <w:r w:rsidR="008B7345"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Recognizer</w:t>
      </w:r>
      <w:r w:rsidR="008B7345"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):</w:t>
      </w:r>
    </w:p>
    <w:p w14:paraId="1D86442E" w14:textId="605222C8" w:rsidR="008B7345" w:rsidRPr="00D46F0D" w:rsidRDefault="008B7345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OpenCV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سه متد را برای شناسایی چهره ارائه می‌کند:</w:t>
      </w:r>
    </w:p>
    <w:p w14:paraId="4A0D3BEE" w14:textId="4A7935C1" w:rsidR="008B7345" w:rsidRPr="00D46F0D" w:rsidRDefault="008B7345" w:rsidP="00DC6954">
      <w:pPr>
        <w:pStyle w:val="ListParagraph"/>
        <w:numPr>
          <w:ilvl w:val="0"/>
          <w:numId w:val="5"/>
        </w:numPr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Eigenface</w:t>
      </w:r>
      <w:r w:rsidR="001C345C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</w:t>
      </w:r>
    </w:p>
    <w:p w14:paraId="27100F92" w14:textId="3CAA6441" w:rsidR="001C345C" w:rsidRPr="00D46F0D" w:rsidRDefault="001C345C" w:rsidP="00DC6954">
      <w:pPr>
        <w:pStyle w:val="ListParagraph"/>
        <w:numPr>
          <w:ilvl w:val="0"/>
          <w:numId w:val="5"/>
        </w:numPr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</w:pP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Fisherfaces</w:t>
      </w:r>
      <w:proofErr w:type="spellEnd"/>
    </w:p>
    <w:p w14:paraId="6FD4D439" w14:textId="35FDAE9A" w:rsidR="001C345C" w:rsidRPr="00D46F0D" w:rsidRDefault="001C345C" w:rsidP="00DC6954">
      <w:pPr>
        <w:pStyle w:val="ListParagraph"/>
        <w:numPr>
          <w:ilvl w:val="0"/>
          <w:numId w:val="5"/>
        </w:numPr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Local Binary Patterns Histograms (LBPH)</w:t>
      </w:r>
    </w:p>
    <w:p w14:paraId="602013E6" w14:textId="26AE36E9" w:rsidR="001C345C" w:rsidRPr="00D46F0D" w:rsidRDefault="001C345C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هر سه متد، تشخیص چهره را به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وسیله‌ی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مقایسه‌ چهره با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چهره‌های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486E2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موجود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4F6A8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آموزش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داده شده‌ انجام می‌دهند. در مجموعه آموزش (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 xml:space="preserve">Training </w:t>
      </w:r>
      <w:r w:rsidR="006F3B7B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Set</w:t>
      </w:r>
      <w:r w:rsidR="006F3B7B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)، الگوریتم </w:t>
      </w:r>
      <w:proofErr w:type="spellStart"/>
      <w:r w:rsidR="006F3B7B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چهره‌ها</w:t>
      </w:r>
      <w:proofErr w:type="spellEnd"/>
      <w:r w:rsidR="006F3B7B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تدارک دیده و به آن می‌گوییم که به کدام چهره تعلق دارد.</w:t>
      </w:r>
    </w:p>
    <w:p w14:paraId="3B422652" w14:textId="04E72794" w:rsidR="006F3B7B" w:rsidRPr="00D46F0D" w:rsidRDefault="006F3B7B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Eigenfaces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و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Fisherfaces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 توصیف ریاضی را از مهم‌ترین ویژگی‌های مجموعه‌ی آموزش را به‌طور کلی می‌یابند.</w:t>
      </w:r>
    </w:p>
    <w:p w14:paraId="292509A9" w14:textId="42A58351" w:rsidR="003D3509" w:rsidRPr="00D46F0D" w:rsidRDefault="006F3B7B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LBPH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هر چهره در مجموعه‌ی </w:t>
      </w:r>
      <w:r w:rsidR="00F923B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آموزش را به‌طور جداگانه و مستقل تجزیه و تحلیل می‌کند. روش </w:t>
      </w:r>
      <w:r w:rsidR="00F923BE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LBPH</w:t>
      </w:r>
      <w:r w:rsidR="00F923BE"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F923B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تاحدودی ساده‌تر است، به این معنا که هر تصویر را در مجموعه داده‌های محلی مشخص می‌کنیم و هنگامی که یک تصویر ناشناخته جدید ارائه می‌شود، ما همان تجزیه و تحلیل (</w:t>
      </w:r>
      <w:r w:rsidR="00F923BE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analysis</w:t>
      </w:r>
      <w:r w:rsidR="00F923B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 را روی آن انجام می‌دهیم و نتیجه را با هر یک از تصاویر موجود در مجموعه داده مقایسه می‌کنیم.</w:t>
      </w:r>
    </w:p>
    <w:p w14:paraId="501BC427" w14:textId="1BE12C59" w:rsidR="00C74EA6" w:rsidRPr="00D46F0D" w:rsidRDefault="00F923BE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این پروژه از تشخیص چهره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LBPH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برای مقاصد خود بهره می‌بریم. برای انجام این کار یک فایل به نام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trainer.py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پوشه پروژه ایجاد کرده و </w:t>
      </w:r>
      <w:r w:rsidR="00BB28D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کدنویسی</w:t>
      </w:r>
      <w:r w:rsidR="009F37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می‌کنیم.</w:t>
      </w:r>
      <w:r w:rsidR="003D350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F37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فایل را با دستور </w:t>
      </w:r>
      <w:r w:rsidR="009F3799"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python trainer.py</w:t>
      </w:r>
      <w:r w:rsidR="009F3799" w:rsidRPr="00D46F0D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F37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اجرا کرده، این کار موجب ایجاد فایلی به نام </w:t>
      </w:r>
      <w:proofErr w:type="spellStart"/>
      <w:r w:rsidR="009F3799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trainingData.yml</w:t>
      </w:r>
      <w:proofErr w:type="spellEnd"/>
      <w:r w:rsidR="009F37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درون </w:t>
      </w:r>
      <w:proofErr w:type="spellStart"/>
      <w:r w:rsidR="009F37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پوشه‌ی</w:t>
      </w:r>
      <w:proofErr w:type="spellEnd"/>
      <w:r w:rsidR="009F37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F3799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recognizer</w:t>
      </w:r>
      <w:r w:rsidR="009F3799"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9F37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در مسیر پوشه پروژه می‌شود.</w:t>
      </w:r>
    </w:p>
    <w:p w14:paraId="2B1DE39B" w14:textId="3F0A62BB" w:rsidR="00C74EA6" w:rsidRDefault="00C74EA6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 w:rsidRPr="00C74EA6"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lastRenderedPageBreak/>
        <mc:AlternateContent>
          <mc:Choice Requires="wps">
            <w:drawing>
              <wp:anchor distT="0" distB="0" distL="228600" distR="228600" simplePos="0" relativeHeight="251699200" behindDoc="0" locked="0" layoutInCell="1" allowOverlap="1" wp14:anchorId="0C7A7009" wp14:editId="4521CC5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265420" cy="8174990"/>
                <wp:effectExtent l="1905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8174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rgbClr val="9CBEBD"/>
                          </a:outerShdw>
                        </a:effectLst>
                      </wps:spPr>
                      <wps:txbx>
                        <w:txbxContent>
                          <w:p w14:paraId="07161CF8" w14:textId="77777777" w:rsidR="00D46F0D" w:rsidRDefault="00D46F0D" w:rsidP="00C74EA6">
                            <w:pPr>
                              <w:spacing w:after="240" w:line="240" w:lineRule="aut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4131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474131" w:themeColor="text1" w:themeTint="E6"/>
                                <w:sz w:val="36"/>
                                <w:szCs w:val="36"/>
                              </w:rPr>
                              <w:t>trainer.py</w:t>
                            </w:r>
                          </w:p>
                          <w:p w14:paraId="7661F9AF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os</w:t>
                            </w:r>
                            <w:proofErr w:type="spellEnd"/>
                          </w:p>
                          <w:p w14:paraId="27B49321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cv2</w:t>
                            </w:r>
                          </w:p>
                          <w:p w14:paraId="557D29D6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numpy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as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np </w:t>
                            </w:r>
                          </w:p>
                          <w:p w14:paraId="3DBAD035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from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PIL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Image</w:t>
                            </w:r>
                          </w:p>
                          <w:p w14:paraId="42D25673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recognizer = cv2.face.LBPHFaceRecognizer_create()</w:t>
                            </w:r>
                          </w:p>
                          <w:p w14:paraId="1A4B4169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path =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'dataset'</w:t>
                            </w:r>
                          </w:p>
                          <w:p w14:paraId="5419257F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if not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os.path.exists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'./recognizer'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):</w:t>
                            </w:r>
                          </w:p>
                          <w:p w14:paraId="63C0567F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os.makedirs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'./recognizer'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64C32C69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def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2"/>
                                <w:szCs w:val="24"/>
                              </w:rPr>
                              <w:t>getImagesWithID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(path):</w:t>
                            </w:r>
                          </w:p>
                          <w:p w14:paraId="2E8BB607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imagePaths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[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os.path.join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path,f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)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for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f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in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os.listdir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(path)]</w:t>
                            </w:r>
                          </w:p>
                          <w:p w14:paraId="40D2E403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faces = []</w:t>
                            </w:r>
                          </w:p>
                          <w:p w14:paraId="75822D24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IDs = []</w:t>
                            </w:r>
                          </w:p>
                          <w:p w14:paraId="1E0AA70E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for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imagePath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in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imagePaths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:</w:t>
                            </w:r>
                          </w:p>
                          <w:p w14:paraId="19B789FF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faceImg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Image.open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imagePath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).convert('L')</w:t>
                            </w:r>
                          </w:p>
                          <w:p w14:paraId="3135C12C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faceNp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np.array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(faceImg,'uint8')</w:t>
                            </w:r>
                          </w:p>
                          <w:p w14:paraId="76407E09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ID =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7030A0"/>
                                <w:sz w:val="22"/>
                                <w:szCs w:val="24"/>
                              </w:rPr>
                              <w:t>int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os.path.split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imagePath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)[-1].split('.')[1])</w:t>
                            </w:r>
                          </w:p>
                          <w:p w14:paraId="2330234C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faces.append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faceNp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08C6D030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IDs.append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(ID)</w:t>
                            </w:r>
                          </w:p>
                          <w:p w14:paraId="4E2D700B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cv2.imshow(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"training"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faceNp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40302F16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cv2.waitKey(10)</w:t>
                            </w:r>
                          </w:p>
                          <w:p w14:paraId="138B37B6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return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np.array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(IDs), faces</w:t>
                            </w:r>
                          </w:p>
                          <w:p w14:paraId="5EE4F6FD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Ids, faces = 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getImagesWithID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(path)</w:t>
                            </w:r>
                          </w:p>
                          <w:p w14:paraId="10E438C1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recognizer.train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faces,Ids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1E620CB9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recognizer.save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'recognizer/</w:t>
                            </w:r>
                            <w:proofErr w:type="spellStart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trainingData.yml</w:t>
                            </w:r>
                            <w:proofErr w:type="spellEnd"/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</w:t>
                            </w: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328EC90F" w14:textId="77777777" w:rsidR="00D46F0D" w:rsidRPr="009F121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9F121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cv2.destroyAllWindows()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A7009" id="Text Box 37" o:spid="_x0000_s1038" type="#_x0000_t202" style="position:absolute;left:0;text-align:left;margin-left:363.4pt;margin-top:0;width:414.6pt;height:643.7pt;z-index:251699200;visibility:visible;mso-wrap-style:square;mso-width-percent:0;mso-height-percent:0;mso-wrap-distance-left:18pt;mso-wrap-distance-top:0;mso-wrap-distance-right:18pt;mso-wrap-distance-bottom:0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" stroked="f" strokeweight=".5pt">
                <v:shadow on="t" color="#9cbebd" origin=".5" offset="-1.5pt,0"/>
                <v:textbox inset="18pt,10.8pt,0,10.8pt">
                  <w:txbxContent>
                    <w:p w14:paraId="07161CF8" w14:textId="77777777" w:rsidR="00D46F0D" w:rsidRDefault="00D46F0D" w:rsidP="00C74EA6">
                      <w:pPr>
                        <w:spacing w:after="240" w:line="240" w:lineRule="auto"/>
                        <w:rPr>
                          <w:rFonts w:asciiTheme="majorHAnsi" w:eastAsiaTheme="majorEastAsia" w:hAnsiTheme="majorHAnsi" w:cstheme="majorBidi"/>
                          <w:caps/>
                          <w:color w:val="474131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474131" w:themeColor="text1" w:themeTint="E6"/>
                          <w:sz w:val="36"/>
                          <w:szCs w:val="36"/>
                        </w:rPr>
                        <w:t>trainer.py</w:t>
                      </w:r>
                    </w:p>
                    <w:p w14:paraId="7661F9AF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os</w:t>
                      </w:r>
                      <w:proofErr w:type="spellEnd"/>
                    </w:p>
                    <w:p w14:paraId="27B49321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cv2</w:t>
                      </w:r>
                    </w:p>
                    <w:p w14:paraId="557D29D6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numpy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as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np </w:t>
                      </w:r>
                    </w:p>
                    <w:p w14:paraId="3DBAD035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from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PIL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Image</w:t>
                      </w:r>
                    </w:p>
                    <w:p w14:paraId="42D25673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recognizer = cv2.face.LBPHFaceRecognizer_create()</w:t>
                      </w:r>
                    </w:p>
                    <w:p w14:paraId="1A4B4169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path =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'dataset'</w:t>
                      </w:r>
                    </w:p>
                    <w:p w14:paraId="5419257F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if not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os.path.exists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'./recognizer'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):</w:t>
                      </w:r>
                    </w:p>
                    <w:p w14:paraId="63C0567F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os.makedirs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'./recognizer'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64C32C69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def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2"/>
                          <w:szCs w:val="24"/>
                        </w:rPr>
                        <w:t>getImagesWithID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(path):</w:t>
                      </w:r>
                    </w:p>
                    <w:p w14:paraId="2E8BB607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imagePaths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[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os.path.join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path,f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)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for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f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in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os.listdir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(path)]</w:t>
                      </w:r>
                    </w:p>
                    <w:p w14:paraId="40D2E403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faces = []</w:t>
                      </w:r>
                    </w:p>
                    <w:p w14:paraId="75822D24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IDs = []</w:t>
                      </w:r>
                    </w:p>
                    <w:p w14:paraId="1E0AA70E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for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imagePath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in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imagePaths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:</w:t>
                      </w:r>
                    </w:p>
                    <w:p w14:paraId="19B789FF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faceImg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Image.open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imagePath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).convert('L')</w:t>
                      </w:r>
                    </w:p>
                    <w:p w14:paraId="3135C12C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faceNp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np.array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(faceImg,'uint8')</w:t>
                      </w:r>
                    </w:p>
                    <w:p w14:paraId="76407E09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ID =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7030A0"/>
                          <w:sz w:val="22"/>
                          <w:szCs w:val="24"/>
                        </w:rPr>
                        <w:t>int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os.path.split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imagePath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)[-1].split('.')[1])</w:t>
                      </w:r>
                    </w:p>
                    <w:p w14:paraId="2330234C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faces.append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faceNp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08C6D030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IDs.append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(ID)</w:t>
                      </w:r>
                    </w:p>
                    <w:p w14:paraId="4E2D700B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cv2.imshow(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"training"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faceNp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40302F16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cv2.waitKey(10)</w:t>
                      </w:r>
                    </w:p>
                    <w:p w14:paraId="138B37B6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return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np.array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(IDs), faces</w:t>
                      </w:r>
                    </w:p>
                    <w:p w14:paraId="5EE4F6FD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Ids, faces = 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getImagesWithID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(path)</w:t>
                      </w:r>
                    </w:p>
                    <w:p w14:paraId="10E438C1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recognizer.train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faces,Ids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1E620CB9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recognizer.save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'recognizer/</w:t>
                      </w:r>
                      <w:proofErr w:type="spellStart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trainingData.yml</w:t>
                      </w:r>
                      <w:proofErr w:type="spellEnd"/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</w:t>
                      </w: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328EC90F" w14:textId="77777777" w:rsidR="00D46F0D" w:rsidRPr="009F121D" w:rsidRDefault="00D46F0D" w:rsidP="00C74EA6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9F121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cv2.destroyAllWindows()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9049279" w14:textId="748DD7E3" w:rsidR="00C74EA6" w:rsidRDefault="00C74EA6" w:rsidP="00DC6954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 w:rsidRPr="00C74EA6"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lastRenderedPageBreak/>
        <mc:AlternateContent>
          <mc:Choice Requires="wps">
            <w:drawing>
              <wp:anchor distT="0" distB="0" distL="228600" distR="228600" simplePos="0" relativeHeight="251701248" behindDoc="0" locked="0" layoutInCell="1" allowOverlap="1" wp14:anchorId="10498CB3" wp14:editId="48410CDC">
                <wp:simplePos x="0" y="0"/>
                <wp:positionH relativeFrom="page">
                  <wp:posOffset>1155700</wp:posOffset>
                </wp:positionH>
                <wp:positionV relativeFrom="margin">
                  <wp:align>top</wp:align>
                </wp:positionV>
                <wp:extent cx="5265420" cy="7946390"/>
                <wp:effectExtent l="1905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94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rgbClr val="9CBEBD"/>
                          </a:outerShdw>
                        </a:effectLst>
                      </wps:spPr>
                      <wps:txbx>
                        <w:txbxContent>
                          <w:p w14:paraId="1025C4F7" w14:textId="77777777" w:rsidR="00D46F0D" w:rsidRDefault="00D46F0D" w:rsidP="00C74EA6">
                            <w:pPr>
                              <w:spacing w:after="240" w:line="240" w:lineRule="aut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4131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474131" w:themeColor="text1" w:themeTint="E6"/>
                                <w:sz w:val="36"/>
                                <w:szCs w:val="36"/>
                              </w:rPr>
                              <w:t>trainer.py</w:t>
                            </w:r>
                          </w:p>
                          <w:p w14:paraId="1401F39A" w14:textId="7745B3D6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os</w:t>
                            </w:r>
                            <w:proofErr w:type="spellEnd"/>
                          </w:p>
                          <w:p w14:paraId="29EB1371" w14:textId="1C8CB85D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opencv</w:t>
                            </w:r>
                            <w:proofErr w:type="spellEnd"/>
                          </w:p>
                          <w:p w14:paraId="3A55AE3E" w14:textId="49A8D526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numpy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با نام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np</w:t>
                            </w:r>
                          </w:p>
                          <w:p w14:paraId="040A5259" w14:textId="641723BA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فراخوانی کتابخانه تصویر (</w:t>
                            </w:r>
                            <w:r w:rsidRPr="00D46F0D">
                              <w:rPr>
                                <w:rFonts w:asciiTheme="majorHAnsi" w:hAnsiTheme="majorHAnsi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Python Image Library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14:paraId="1B05E14C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تعیین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شئ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از صفات تشخیص چهره </w:t>
                            </w:r>
                            <w:r w:rsidRPr="00D46F0D">
                              <w:rPr>
                                <w:rFonts w:asciiTheme="majorHAnsi" w:hAnsiTheme="majorHAnsi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LBPH</w:t>
                            </w:r>
                            <w:r w:rsidRPr="00D46F0D">
                              <w:rPr>
                                <w:rFonts w:asciiTheme="majorHAnsi" w:hAnsiTheme="majorHAnsi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به نام </w:t>
                            </w:r>
                            <w:r w:rsidRPr="00D46F0D">
                              <w:rPr>
                                <w:rFonts w:asciiTheme="majorHAnsi" w:hAnsiTheme="majorHAnsi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recognizer</w:t>
                            </w:r>
                          </w:p>
                          <w:p w14:paraId="4BA0E698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تعامل با فایل در مسیر </w:t>
                            </w:r>
                            <w:r w:rsidRPr="00D46F0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dataset</w:t>
                            </w:r>
                          </w:p>
                          <w:p w14:paraId="76BB21B8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شرط: اگر مسیر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recognizer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وجود نداشت</w:t>
                            </w:r>
                          </w:p>
                          <w:p w14:paraId="04097B25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ساخت مسیر (پوشه)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recognizer</w:t>
                            </w:r>
                          </w:p>
                          <w:p w14:paraId="7AC5F21C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گرفتن تصویر با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ID</w:t>
                            </w:r>
                          </w:p>
                          <w:p w14:paraId="16E61ACE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پیوستن به یک یا چند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مولفه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مسیر به‌طور هوشمند،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مقداردهی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لیست</w:t>
                            </w:r>
                          </w:p>
                          <w:p w14:paraId="149F036A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ایجاد لیست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(آرایه)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faces</w:t>
                            </w:r>
                          </w:p>
                          <w:p w14:paraId="3352C44A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ایجاد لیست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IDs</w:t>
                            </w:r>
                          </w:p>
                          <w:p w14:paraId="09410901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برای لیست مسیر تصویر</w:t>
                            </w:r>
                          </w:p>
                          <w:p w14:paraId="1F030EBB" w14:textId="13C49052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بازکردن تصویر و تبدیل، نتیجه در متغیر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faceImg</w:t>
                            </w:r>
                            <w:proofErr w:type="spellEnd"/>
                          </w:p>
                          <w:p w14:paraId="5358EB95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ایجاد آرایه </w:t>
                            </w:r>
                            <w:r w:rsidRPr="00D46F0D">
                              <w:rPr>
                                <w:rFonts w:asciiTheme="majorHAnsi" w:hAnsiTheme="majorHAnsi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unsigned integer (0 to 255)</w:t>
                            </w:r>
                          </w:p>
                          <w:p w14:paraId="15529031" w14:textId="5934C369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تقسیم نام یک مسیر، نتیجه در متغیر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ID</w:t>
                            </w:r>
                          </w:p>
                          <w:p w14:paraId="1B727235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افزودن مقداری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faceNp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به انتها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faces</w:t>
                            </w:r>
                          </w:p>
                          <w:p w14:paraId="10941CE5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افزودن مقدار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ID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به انتهای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IDs</w:t>
                            </w:r>
                          </w:p>
                          <w:p w14:paraId="1D25352A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متد نمایش تصویر (پنجره به‌طور خودکار اندازه تصویر می‌شود)</w:t>
                            </w:r>
                          </w:p>
                          <w:p w14:paraId="37755A09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تاخیر 10 میلی‌ثانیه</w:t>
                            </w:r>
                          </w:p>
                          <w:p w14:paraId="2C0BD394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بازگرداندن مقدار آرایه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IDs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و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faces</w:t>
                            </w:r>
                          </w:p>
                          <w:p w14:paraId="5CC0931B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گرفتن تصویر با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ID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از مسیر (متغیر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Path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14:paraId="62D85171" w14:textId="3C64FBE0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آموزش تشخیص دهنده</w:t>
                            </w:r>
                          </w:p>
                          <w:p w14:paraId="1FB945B4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ذخیره نتیجه در مسیر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recognizer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و فایل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trainingData.yml</w:t>
                            </w:r>
                            <w:proofErr w:type="spellEnd"/>
                          </w:p>
                          <w:p w14:paraId="21B3C237" w14:textId="77777777" w:rsidR="00D46F0D" w:rsidRPr="00D46F0D" w:rsidRDefault="00D46F0D" w:rsidP="00C74E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از بین بردن (بستن)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پنجره‌ها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98CB3" id="Text Box 38" o:spid="_x0000_s1039" type="#_x0000_t202" style="position:absolute;left:0;text-align:left;margin-left:91pt;margin-top:0;width:414.6pt;height:625.7pt;z-index:251701248;visibility:visible;mso-wrap-style:square;mso-width-percent:0;mso-height-percent:0;mso-wrap-distance-left:18pt;mso-wrap-distance-top:0;mso-wrap-distance-right:18pt;mso-wrap-distance-bottom:0;mso-position-horizontal:absolute;mso-position-horizontal-relative:page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" stroked="f" strokeweight=".5pt">
                <v:shadow on="t" color="#9cbebd" origin=".5" offset="-1.5pt,0"/>
                <v:textbox inset="18pt,10.8pt,0,10.8pt">
                  <w:txbxContent>
                    <w:p w14:paraId="1025C4F7" w14:textId="77777777" w:rsidR="00D46F0D" w:rsidRDefault="00D46F0D" w:rsidP="00C74EA6">
                      <w:pPr>
                        <w:spacing w:after="240" w:line="240" w:lineRule="auto"/>
                        <w:rPr>
                          <w:rFonts w:asciiTheme="majorHAnsi" w:eastAsiaTheme="majorEastAsia" w:hAnsiTheme="majorHAnsi" w:cstheme="majorBidi"/>
                          <w:caps/>
                          <w:color w:val="474131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474131" w:themeColor="text1" w:themeTint="E6"/>
                          <w:sz w:val="36"/>
                          <w:szCs w:val="36"/>
                        </w:rPr>
                        <w:t>trainer.py</w:t>
                      </w:r>
                    </w:p>
                    <w:p w14:paraId="1401F39A" w14:textId="7745B3D6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os</w:t>
                      </w:r>
                      <w:proofErr w:type="spellEnd"/>
                    </w:p>
                    <w:p w14:paraId="29EB1371" w14:textId="1C8CB85D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opencv</w:t>
                      </w:r>
                      <w:proofErr w:type="spellEnd"/>
                    </w:p>
                    <w:p w14:paraId="3A55AE3E" w14:textId="49A8D526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numpy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با نام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np</w:t>
                      </w:r>
                    </w:p>
                    <w:p w14:paraId="040A5259" w14:textId="641723BA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فراخوانی کتابخانه تصویر (</w:t>
                      </w:r>
                      <w:r w:rsidRPr="00D46F0D">
                        <w:rPr>
                          <w:rFonts w:asciiTheme="majorHAnsi" w:hAnsiTheme="majorHAnsi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Python Image Library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)</w:t>
                      </w:r>
                    </w:p>
                    <w:p w14:paraId="1B05E14C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تعیین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شئ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از صفات تشخیص چهره </w:t>
                      </w:r>
                      <w:r w:rsidRPr="00D46F0D">
                        <w:rPr>
                          <w:rFonts w:asciiTheme="majorHAnsi" w:hAnsiTheme="majorHAnsi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LBPH</w:t>
                      </w:r>
                      <w:r w:rsidRPr="00D46F0D">
                        <w:rPr>
                          <w:rFonts w:asciiTheme="majorHAnsi" w:hAnsiTheme="majorHAnsi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به نام </w:t>
                      </w:r>
                      <w:r w:rsidRPr="00D46F0D">
                        <w:rPr>
                          <w:rFonts w:asciiTheme="majorHAnsi" w:hAnsiTheme="majorHAnsi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recognizer</w:t>
                      </w:r>
                    </w:p>
                    <w:p w14:paraId="4BA0E698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تعامل با فایل در مسیر </w:t>
                      </w:r>
                      <w:r w:rsidRPr="00D46F0D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dataset</w:t>
                      </w:r>
                    </w:p>
                    <w:p w14:paraId="76BB21B8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شرط: اگر مسیر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recognizer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وجود نداشت</w:t>
                      </w:r>
                    </w:p>
                    <w:p w14:paraId="04097B25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ساخت مسیر (پوشه)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recognizer</w:t>
                      </w:r>
                    </w:p>
                    <w:p w14:paraId="7AC5F21C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گرفتن تصویر با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ID</w:t>
                      </w:r>
                    </w:p>
                    <w:p w14:paraId="16E61ACE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پیوستن به یک یا چند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مولفه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مسیر به‌طور هوشمند،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مقداردهی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لیست</w:t>
                      </w:r>
                    </w:p>
                    <w:p w14:paraId="149F036A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ایجاد لیست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(آرایه)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faces</w:t>
                      </w:r>
                    </w:p>
                    <w:p w14:paraId="3352C44A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ایجاد لیست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IDs</w:t>
                      </w:r>
                    </w:p>
                    <w:p w14:paraId="09410901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برای لیست مسیر تصویر</w:t>
                      </w:r>
                    </w:p>
                    <w:p w14:paraId="1F030EBB" w14:textId="13C49052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بازکردن تصویر و تبدیل، نتیجه در متغیر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faceImg</w:t>
                      </w:r>
                      <w:proofErr w:type="spellEnd"/>
                    </w:p>
                    <w:p w14:paraId="5358EB95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ایجاد آرایه </w:t>
                      </w:r>
                      <w:r w:rsidRPr="00D46F0D">
                        <w:rPr>
                          <w:rFonts w:asciiTheme="majorHAnsi" w:hAnsiTheme="majorHAnsi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unsigned integer (0 to 255)</w:t>
                      </w:r>
                    </w:p>
                    <w:p w14:paraId="15529031" w14:textId="5934C369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تقسیم نام یک مسیر، نتیجه در متغیر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ID</w:t>
                      </w:r>
                    </w:p>
                    <w:p w14:paraId="1B727235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افزودن مقداری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faceNp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به انتها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faces</w:t>
                      </w:r>
                    </w:p>
                    <w:p w14:paraId="10941CE5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افزودن مقدار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ID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به انتهای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IDs</w:t>
                      </w:r>
                    </w:p>
                    <w:p w14:paraId="1D25352A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متد نمایش تصویر (پنجره به‌طور خودکار اندازه تصویر می‌شود)</w:t>
                      </w:r>
                    </w:p>
                    <w:p w14:paraId="37755A09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تاخیر 10 میلی‌ثانیه</w:t>
                      </w:r>
                    </w:p>
                    <w:p w14:paraId="2C0BD394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بازگرداندن مقدار آرایه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IDs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و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faces</w:t>
                      </w:r>
                    </w:p>
                    <w:p w14:paraId="5CC0931B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گرفتن تصویر با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ID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از مسیر (متغیر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Path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)</w:t>
                      </w:r>
                    </w:p>
                    <w:p w14:paraId="62D85171" w14:textId="3C64FBE0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آموزش تشخیص دهنده</w:t>
                      </w:r>
                    </w:p>
                    <w:p w14:paraId="1FB945B4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ذخیره نتیجه در مسیر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recognizer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و فایل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trainingData.yml</w:t>
                      </w:r>
                      <w:proofErr w:type="spellEnd"/>
                    </w:p>
                    <w:p w14:paraId="21B3C237" w14:textId="77777777" w:rsidR="00D46F0D" w:rsidRPr="00D46F0D" w:rsidRDefault="00D46F0D" w:rsidP="00C74EA6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از بین بردن (بستن)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پنجره‌ها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</w:p>
    <w:p w14:paraId="608CBDF7" w14:textId="58398363" w:rsidR="009F3799" w:rsidRPr="00D46F0D" w:rsidRDefault="009F3799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lastRenderedPageBreak/>
        <w:t>در بخش دوم بطور خلاصه ما سه عمل اصلی به شرح زیر را انجام دادیم:</w:t>
      </w:r>
    </w:p>
    <w:p w14:paraId="7088EE0A" w14:textId="38269C60" w:rsidR="009F3799" w:rsidRPr="00D46F0D" w:rsidRDefault="009F3799" w:rsidP="00DC6954">
      <w:pPr>
        <w:pStyle w:val="ListParagraph"/>
        <w:numPr>
          <w:ilvl w:val="0"/>
          <w:numId w:val="6"/>
        </w:num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ایجاد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create_database.py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 منظور ایجاد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جدول</w:t>
      </w:r>
    </w:p>
    <w:p w14:paraId="3C49CFFD" w14:textId="3FA4DEF4" w:rsidR="009F3799" w:rsidRPr="00D46F0D" w:rsidRDefault="009F3799" w:rsidP="00DC6954">
      <w:pPr>
        <w:pStyle w:val="ListParagraph"/>
        <w:numPr>
          <w:ilvl w:val="0"/>
          <w:numId w:val="6"/>
        </w:num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ایجاد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record_face.py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به منظور</w:t>
      </w:r>
      <w:r w:rsidR="008731C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دریافت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تصاویر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چهره‌ها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8731C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و ضبط نام مربوطه آن در </w:t>
      </w:r>
      <w:proofErr w:type="spellStart"/>
      <w:r w:rsidR="008731C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="008731C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3309FB5A" w14:textId="5CD7205F" w:rsidR="008731C8" w:rsidRPr="00D46F0D" w:rsidRDefault="008731C8" w:rsidP="00DC6954">
      <w:pPr>
        <w:pStyle w:val="ListParagraph"/>
        <w:numPr>
          <w:ilvl w:val="0"/>
          <w:numId w:val="6"/>
        </w:num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ایجاد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trainer.py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استفاده از تشخیص دهنده‌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چهره‌ی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OpenCV LBPH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برای </w:t>
      </w:r>
      <w:r w:rsidR="004F6A8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آموزش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345A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مجموعه داده که فایل </w:t>
      </w:r>
      <w:proofErr w:type="spellStart"/>
      <w:r w:rsidR="00345AC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trainingData.yml</w:t>
      </w:r>
      <w:proofErr w:type="spellEnd"/>
      <w:r w:rsidR="00345A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خروجی می‌دهد که از آن برای تشخیص چهره استفاده خواهیم کرد.</w:t>
      </w:r>
    </w:p>
    <w:p w14:paraId="33ED38B2" w14:textId="51908EE5" w:rsidR="003D3509" w:rsidRPr="00D46F0D" w:rsidRDefault="00345AC7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برنامه تشخیص چهره تقریبا کامل شده است و آنچه که باید انجام دهیم تشخیص آن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چهره‌ها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واکشی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داده از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SQLite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است.</w:t>
      </w:r>
    </w:p>
    <w:p w14:paraId="31C6D437" w14:textId="77777777" w:rsidR="003D3509" w:rsidRDefault="003D3509" w:rsidP="00DC6954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  <w:br w:type="page"/>
      </w:r>
    </w:p>
    <w:p w14:paraId="058E7153" w14:textId="25565F1E" w:rsidR="00345AC7" w:rsidRPr="001617C2" w:rsidRDefault="00345AC7" w:rsidP="00DC6954">
      <w:pPr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</w:pPr>
      <w:bookmarkStart w:id="3" w:name="_Hlk28503487"/>
      <w:r w:rsidRPr="001617C2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  <w:lastRenderedPageBreak/>
        <w:t>Face Recognition OpenCV – Fetching Data From SQLite</w:t>
      </w:r>
      <w:bookmarkEnd w:id="3"/>
    </w:p>
    <w:p w14:paraId="739062E1" w14:textId="7C0499EC" w:rsidR="00345AC7" w:rsidRPr="001617C2" w:rsidRDefault="00345AC7" w:rsidP="00DC6954">
      <w:pPr>
        <w:bidi/>
        <w:jc w:val="both"/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</w:pP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تشخ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یص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چهره با استفاده از 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  <w:t>OpenCV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</w:t>
      </w:r>
      <w:r w:rsidR="00464039" w:rsidRPr="001617C2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  <w:t>–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</w:t>
      </w:r>
      <w:proofErr w:type="spellStart"/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واکش</w:t>
      </w:r>
      <w:r w:rsidRPr="001617C2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ی</w:t>
      </w:r>
      <w:proofErr w:type="spellEnd"/>
      <w:r w:rsidRPr="001617C2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داده از </w:t>
      </w:r>
      <w:r w:rsidRPr="001617C2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  <w:t>SQLite</w:t>
      </w:r>
    </w:p>
    <w:p w14:paraId="6AFA905F" w14:textId="4AB4805B" w:rsidR="00345AC7" w:rsidRPr="00D46F0D" w:rsidRDefault="00CD2654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</w:t>
      </w:r>
      <w:r w:rsidR="00CC258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این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بخش تمرکز بر روی چگونگی نوشتن کدهای لازم برای تشخیص چهره و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واکشی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اطلاعات مربوط به کاربر از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SQLite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است.</w:t>
      </w:r>
    </w:p>
    <w:p w14:paraId="6E6C6D61" w14:textId="1CE6AD41" w:rsidR="00CD2654" w:rsidRPr="00D46F0D" w:rsidRDefault="00CD2654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برای آشنایی بیش‌تر با دلایل انتخاب و نحوه کار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LBPH</w:t>
      </w:r>
      <w:r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به منابع این گزارش رجوع کنید.</w:t>
      </w:r>
    </w:p>
    <w:p w14:paraId="6699B5E5" w14:textId="50F637E8" w:rsidR="002F2C8B" w:rsidRPr="00D46F0D" w:rsidRDefault="002F2C8B" w:rsidP="00DC6954">
      <w:pPr>
        <w:bidi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تشخیص چهره و </w:t>
      </w:r>
      <w:proofErr w:type="spellStart"/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واکشی</w:t>
      </w:r>
      <w:proofErr w:type="spellEnd"/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داده از 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SQLite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:</w:t>
      </w:r>
    </w:p>
    <w:p w14:paraId="11525AA3" w14:textId="0ED75FE2" w:rsidR="00F9466C" w:rsidRPr="00D46F0D" w:rsidRDefault="002F2C8B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حال ما از</w:t>
      </w:r>
      <w:r w:rsidR="00191DD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فایلی که در طول آموزش برای تشخیص </w:t>
      </w:r>
      <w:r w:rsidR="006A50B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(</w:t>
      </w:r>
      <w:r w:rsidR="006A50BA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Training to Recognize</w:t>
      </w:r>
      <w:r w:rsidR="006A50B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</w:t>
      </w:r>
      <w:r w:rsidR="004D3D1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تهیه کرده‌ایم استفاده خواهیم کرد تا چهره کسی که روبروی دوربین قرار دارد را تشخیص دهیم. </w:t>
      </w:r>
      <w:r w:rsidR="00F9466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درحال حاضر محیط مجازی فعال شده و </w:t>
      </w:r>
      <w:proofErr w:type="spellStart"/>
      <w:r w:rsidR="00F9466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وابستگی‌های</w:t>
      </w:r>
      <w:proofErr w:type="spellEnd"/>
      <w:r w:rsidR="00F9466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لازم نصب شده است.</w:t>
      </w:r>
    </w:p>
    <w:p w14:paraId="05B0971E" w14:textId="05461834" w:rsidR="00F9466C" w:rsidRPr="00D46F0D" w:rsidRDefault="00F9466C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حال به سراغ </w:t>
      </w:r>
      <w:r w:rsidR="00F867F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ایجاد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یک فایل به نام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detector.py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می‌رویم و شروع به کدنویسی می‌کنیم.</w:t>
      </w:r>
    </w:p>
    <w:p w14:paraId="46B0ABE5" w14:textId="37BF6F2F" w:rsidR="00F9466C" w:rsidRPr="00D46F0D" w:rsidRDefault="00F9466C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سپس فایل را با استفاده از دستور </w:t>
      </w:r>
      <w:r w:rsidRPr="00D46F0D">
        <w:rPr>
          <w:rFonts w:ascii="Courier New" w:hAnsi="Courier New" w:cs="Courier New"/>
          <w:b/>
          <w:bCs/>
          <w:color w:val="000000"/>
          <w:sz w:val="24"/>
          <w:szCs w:val="24"/>
          <w:shd w:val="clear" w:color="auto" w:fill="FFFFFF"/>
          <w:lang w:bidi="fa-IR"/>
        </w:rPr>
        <w:t>python3 detector.py</w:t>
      </w:r>
      <w:r w:rsidRPr="00D46F0D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اجرا کرده و در نتیجه سیستم شروع به انجام فرآیند تشخیص چهره می‌کند.</w:t>
      </w:r>
    </w:p>
    <w:p w14:paraId="35157873" w14:textId="1971FA60" w:rsidR="009F121D" w:rsidRDefault="00B85F13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 w:rsidRPr="00C27F62"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lastRenderedPageBreak/>
        <mc:AlternateContent>
          <mc:Choice Requires="wps">
            <w:drawing>
              <wp:anchor distT="0" distB="0" distL="228600" distR="228600" simplePos="0" relativeHeight="251682816" behindDoc="0" locked="0" layoutInCell="1" allowOverlap="1" wp14:anchorId="278DB70E" wp14:editId="55AE16E7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265420" cy="7934325"/>
                <wp:effectExtent l="19050" t="0" r="0" b="952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934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rgbClr val="9CBEBD"/>
                          </a:outerShdw>
                        </a:effectLst>
                      </wps:spPr>
                      <wps:txbx>
                        <w:txbxContent>
                          <w:p w14:paraId="49419C44" w14:textId="59878DF9" w:rsidR="00D46F0D" w:rsidRDefault="00D46F0D" w:rsidP="00C27F62">
                            <w:pPr>
                              <w:spacing w:after="240" w:line="240" w:lineRule="aut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4131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474131" w:themeColor="text1" w:themeTint="E6"/>
                                <w:sz w:val="36"/>
                                <w:szCs w:val="36"/>
                              </w:rPr>
                              <w:t>detector.py</w:t>
                            </w:r>
                          </w:p>
                          <w:p w14:paraId="43876424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cv2</w:t>
                            </w:r>
                          </w:p>
                          <w:p w14:paraId="3C1981E9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numpy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as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np </w:t>
                            </w:r>
                          </w:p>
                          <w:p w14:paraId="39999067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sqlite3</w:t>
                            </w:r>
                          </w:p>
                          <w:p w14:paraId="53458134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os</w:t>
                            </w:r>
                            <w:proofErr w:type="spellEnd"/>
                          </w:p>
                          <w:p w14:paraId="2C7A942A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conn = sqlite3.connect(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database.db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7592D4CA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c = 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conn.cursor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  <w:p w14:paraId="1CFA38CE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fname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"recognizer/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trainingData.yml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"</w:t>
                            </w:r>
                          </w:p>
                          <w:p w14:paraId="4661EE35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if not 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os.path.isfile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fname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):</w:t>
                            </w:r>
                          </w:p>
                          <w:p w14:paraId="35FC4A03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7030A0"/>
                                <w:sz w:val="22"/>
                                <w:szCs w:val="24"/>
                              </w:rPr>
                              <w:t>print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"Please train the data first"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2AB01801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7030A0"/>
                                <w:sz w:val="22"/>
                                <w:szCs w:val="24"/>
                              </w:rPr>
                              <w:t>exit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(0)</w:t>
                            </w:r>
                          </w:p>
                          <w:p w14:paraId="409599B5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face_cascade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cv2.CascadeClassifier(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'haarcascade_frontalface_default.xml'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46368933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cap = cv2.VideoCapture(0)</w:t>
                            </w:r>
                          </w:p>
                          <w:p w14:paraId="353A3834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recognizer = cv2.face.LBPHFaceRecognizer_create()</w:t>
                            </w:r>
                          </w:p>
                          <w:p w14:paraId="158AF218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recognizer.read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fname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0E7635F9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>while True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:</w:t>
                            </w:r>
                          </w:p>
                          <w:p w14:paraId="68014E39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ret, 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cap.read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  <w:p w14:paraId="1522C676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gray = cv2.cvtColor(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 cv2.COLOR_BGR2GRAY)</w:t>
                            </w:r>
                          </w:p>
                          <w:p w14:paraId="722469F7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faces = 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face_cascade.detectMultiScale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(gray, 1.3, 5)</w:t>
                            </w:r>
                          </w:p>
                          <w:p w14:paraId="7A022568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for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x,y,w,h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)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in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faces:</w:t>
                            </w:r>
                          </w:p>
                          <w:p w14:paraId="3F621093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cv2.rectangle(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,(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x,y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),(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x+w,y+h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),(0,255,0),3)</w:t>
                            </w:r>
                          </w:p>
                          <w:p w14:paraId="3022B2BE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ids,conf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recognizer.predict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(gray[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y:y+h,x:x+w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])</w:t>
                            </w:r>
                          </w:p>
                          <w:p w14:paraId="3E2FE69C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c.execute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("select name from users where id = (?);"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 (ids,))</w:t>
                            </w:r>
                          </w:p>
                          <w:p w14:paraId="4EAEC25E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result = 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c.fetchall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  <w:p w14:paraId="216365DE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name = result[0][0]</w:t>
                            </w:r>
                          </w:p>
                          <w:p w14:paraId="7D47C7B1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if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conf &lt; 50:</w:t>
                            </w:r>
                          </w:p>
                          <w:p w14:paraId="45C4CD88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  cv2.putText(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 name, (x+2,y+h-5), cv2.FONT_HERSHEY_SIMPLEX, 1, (150,255,0),2)</w:t>
                            </w:r>
                          </w:p>
                          <w:p w14:paraId="2A0DBA8A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>else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:</w:t>
                            </w:r>
                          </w:p>
                          <w:p w14:paraId="6BBA1BB1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  cv2.putText(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,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'No Match'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 (x+2,y+h-5), cv2.FONT_HERSHEY_SIMPLEX, 1, (0,0,255),2)</w:t>
                            </w:r>
                          </w:p>
                          <w:p w14:paraId="5DC55427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cv2.imshow(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B050"/>
                                <w:sz w:val="22"/>
                                <w:szCs w:val="24"/>
                              </w:rPr>
                              <w:t>'Face Recognizer'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,</w:t>
                            </w: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img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  <w:p w14:paraId="763A49EF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k = cv2.waitKey(30) &amp; 0xff</w:t>
                            </w:r>
                          </w:p>
                          <w:p w14:paraId="35335A00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 xml:space="preserve">if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k == 27:</w:t>
                            </w:r>
                          </w:p>
                          <w:p w14:paraId="0E10755D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 xml:space="preserve">    </w:t>
                            </w: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FF9900"/>
                                <w:sz w:val="22"/>
                                <w:szCs w:val="24"/>
                              </w:rPr>
                              <w:t>break</w:t>
                            </w:r>
                          </w:p>
                          <w:p w14:paraId="28732F94" w14:textId="77777777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proofErr w:type="spellStart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cap.release</w:t>
                            </w:r>
                            <w:proofErr w:type="spellEnd"/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()</w:t>
                            </w:r>
                          </w:p>
                          <w:p w14:paraId="74A14180" w14:textId="65F4FC7B" w:rsidR="00D46F0D" w:rsidRPr="00B85F13" w:rsidRDefault="00D46F0D" w:rsidP="00B85F1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B85F1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cv2.destroyAllWindows()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DB70E" id="Text Box 11" o:spid="_x0000_s1040" type="#_x0000_t202" style="position:absolute;left:0;text-align:left;margin-left:0;margin-top:0;width:414.6pt;height:624.75pt;z-index:251682816;visibility:visible;mso-wrap-style:square;mso-width-percent:0;mso-height-percent:0;mso-wrap-distance-left:18pt;mso-wrap-distance-top:0;mso-wrap-distance-right:18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" stroked="f" strokeweight=".5pt">
                <v:shadow on="t" color="#9cbebd" origin=".5" offset="-1.5pt,0"/>
                <v:textbox inset="18pt,10.8pt,0,10.8pt">
                  <w:txbxContent>
                    <w:p w14:paraId="49419C44" w14:textId="59878DF9" w:rsidR="00D46F0D" w:rsidRDefault="00D46F0D" w:rsidP="00C27F62">
                      <w:pPr>
                        <w:spacing w:after="240" w:line="240" w:lineRule="auto"/>
                        <w:rPr>
                          <w:rFonts w:asciiTheme="majorHAnsi" w:eastAsiaTheme="majorEastAsia" w:hAnsiTheme="majorHAnsi" w:cstheme="majorBidi"/>
                          <w:caps/>
                          <w:color w:val="474131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474131" w:themeColor="text1" w:themeTint="E6"/>
                          <w:sz w:val="36"/>
                          <w:szCs w:val="36"/>
                        </w:rPr>
                        <w:t>detector.py</w:t>
                      </w:r>
                    </w:p>
                    <w:p w14:paraId="43876424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cv2</w:t>
                      </w:r>
                    </w:p>
                    <w:p w14:paraId="3C1981E9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numpy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as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np </w:t>
                      </w:r>
                    </w:p>
                    <w:p w14:paraId="39999067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sqlite3</w:t>
                      </w:r>
                    </w:p>
                    <w:p w14:paraId="53458134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import 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os</w:t>
                      </w:r>
                      <w:proofErr w:type="spellEnd"/>
                    </w:p>
                    <w:p w14:paraId="2C7A942A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conn = sqlite3.connect(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database.db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7592D4CA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c = 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conn.cursor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  <w:p w14:paraId="1CFA38CE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fname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"recognizer/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trainingData.yml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"</w:t>
                      </w:r>
                    </w:p>
                    <w:p w14:paraId="4661EE35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if not 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os.path.isfile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fname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):</w:t>
                      </w:r>
                    </w:p>
                    <w:p w14:paraId="35FC4A03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7030A0"/>
                          <w:sz w:val="22"/>
                          <w:szCs w:val="24"/>
                        </w:rPr>
                        <w:t>print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"Please train the data first"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2AB01801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7030A0"/>
                          <w:sz w:val="22"/>
                          <w:szCs w:val="24"/>
                        </w:rPr>
                        <w:t>exit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(0)</w:t>
                      </w:r>
                    </w:p>
                    <w:p w14:paraId="409599B5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face_cascade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cv2.CascadeClassifier(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'haarcascade_frontalface_default.xml'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46368933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cap = cv2.VideoCapture(0)</w:t>
                      </w:r>
                    </w:p>
                    <w:p w14:paraId="353A3834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recognizer = cv2.face.LBPHFaceRecognizer_create()</w:t>
                      </w:r>
                    </w:p>
                    <w:p w14:paraId="158AF218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recognizer.read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fname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0E7635F9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>while True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:</w:t>
                      </w:r>
                    </w:p>
                    <w:p w14:paraId="68014E39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ret, 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img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cap.read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  <w:p w14:paraId="1522C676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gray = cv2.cvtColor(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img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 cv2.COLOR_BGR2GRAY)</w:t>
                      </w:r>
                    </w:p>
                    <w:p w14:paraId="722469F7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faces = 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face_cascade.detectMultiScale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(gray, 1.3, 5)</w:t>
                      </w:r>
                    </w:p>
                    <w:p w14:paraId="7A022568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for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x,y,w,h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)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in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faces:</w:t>
                      </w:r>
                    </w:p>
                    <w:p w14:paraId="3F621093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cv2.rectangle(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img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,(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x,y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),(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x+w,y+h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),(0,255,0),3)</w:t>
                      </w:r>
                    </w:p>
                    <w:p w14:paraId="3022B2BE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ids,conf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= 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recognizer.predict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(gray[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y:y+h,x:x+w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])</w:t>
                      </w:r>
                    </w:p>
                    <w:p w14:paraId="3E2FE69C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c.execute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("select name from users where id = (?);"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 (ids,))</w:t>
                      </w:r>
                    </w:p>
                    <w:p w14:paraId="4EAEC25E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result = 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c.fetchall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  <w:p w14:paraId="216365DE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name = result[0][0]</w:t>
                      </w:r>
                    </w:p>
                    <w:p w14:paraId="7D47C7B1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if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conf &lt; 50:</w:t>
                      </w:r>
                    </w:p>
                    <w:p w14:paraId="45C4CD88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  cv2.putText(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img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 name, (x+2,y+h-5), cv2.FONT_HERSHEY_SIMPLEX, 1, (150,255,0),2)</w:t>
                      </w:r>
                    </w:p>
                    <w:p w14:paraId="2A0DBA8A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>else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:</w:t>
                      </w:r>
                    </w:p>
                    <w:p w14:paraId="6BBA1BB1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  cv2.putText(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img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,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'No Match'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 (x+2,y+h-5), cv2.FONT_HERSHEY_SIMPLEX, 1, (0,0,255),2)</w:t>
                      </w:r>
                    </w:p>
                    <w:p w14:paraId="5DC55427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cv2.imshow(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B050"/>
                          <w:sz w:val="22"/>
                          <w:szCs w:val="24"/>
                        </w:rPr>
                        <w:t>'Face Recognizer'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,</w:t>
                      </w: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img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)</w:t>
                      </w:r>
                    </w:p>
                    <w:p w14:paraId="763A49EF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k = cv2.waitKey(30) &amp; 0xff</w:t>
                      </w:r>
                    </w:p>
                    <w:p w14:paraId="35335A00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 xml:space="preserve">if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k == 27:</w:t>
                      </w:r>
                    </w:p>
                    <w:p w14:paraId="0E10755D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 xml:space="preserve">    </w:t>
                      </w: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FF9900"/>
                          <w:sz w:val="22"/>
                          <w:szCs w:val="24"/>
                        </w:rPr>
                        <w:t>break</w:t>
                      </w:r>
                    </w:p>
                    <w:p w14:paraId="28732F94" w14:textId="77777777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proofErr w:type="spellStart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cap.release</w:t>
                      </w:r>
                      <w:proofErr w:type="spellEnd"/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()</w:t>
                      </w:r>
                    </w:p>
                    <w:p w14:paraId="74A14180" w14:textId="65F4FC7B" w:rsidR="00D46F0D" w:rsidRPr="00B85F13" w:rsidRDefault="00D46F0D" w:rsidP="00B85F1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B85F13"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  <w:t>cv2.destroyAllWindows()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1D0F1D7" w14:textId="00A00C57" w:rsidR="009F121D" w:rsidRDefault="006B545A" w:rsidP="00DC6954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 w:rsidRPr="006B545A"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lastRenderedPageBreak/>
        <mc:AlternateContent>
          <mc:Choice Requires="wps">
            <w:drawing>
              <wp:anchor distT="0" distB="0" distL="228600" distR="228600" simplePos="0" relativeHeight="251684864" behindDoc="0" locked="0" layoutInCell="1" allowOverlap="1" wp14:anchorId="2F7A0C7B" wp14:editId="12EF5AB9">
                <wp:simplePos x="0" y="0"/>
                <wp:positionH relativeFrom="page">
                  <wp:posOffset>1155700</wp:posOffset>
                </wp:positionH>
                <wp:positionV relativeFrom="margin">
                  <wp:posOffset>-635</wp:posOffset>
                </wp:positionV>
                <wp:extent cx="5265420" cy="7945755"/>
                <wp:effectExtent l="1905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94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rgbClr val="9CBEBD"/>
                          </a:outerShdw>
                        </a:effectLst>
                      </wps:spPr>
                      <wps:txbx>
                        <w:txbxContent>
                          <w:p w14:paraId="5644C380" w14:textId="77777777" w:rsidR="00D46F0D" w:rsidRDefault="00D46F0D" w:rsidP="006B545A">
                            <w:pPr>
                              <w:spacing w:after="240" w:line="240" w:lineRule="aut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4131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474131" w:themeColor="text1" w:themeTint="E6"/>
                                <w:sz w:val="36"/>
                                <w:szCs w:val="36"/>
                              </w:rPr>
                              <w:t>detector.py</w:t>
                            </w:r>
                          </w:p>
                          <w:p w14:paraId="03906DFC" w14:textId="05A13F7D" w:rsidR="00D46F0D" w:rsidRPr="00D46F0D" w:rsidRDefault="00D46F0D" w:rsidP="00AD79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opencv</w:t>
                            </w:r>
                            <w:proofErr w:type="spellEnd"/>
                          </w:p>
                          <w:p w14:paraId="399B0B79" w14:textId="50FA8189" w:rsidR="00D46F0D" w:rsidRPr="00D46F0D" w:rsidRDefault="00D46F0D" w:rsidP="00AD79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numpy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با نام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np</w:t>
                            </w:r>
                          </w:p>
                          <w:p w14:paraId="1437E5EC" w14:textId="2C37CF09" w:rsidR="00D46F0D" w:rsidRPr="00D46F0D" w:rsidRDefault="00D46F0D" w:rsidP="00AD79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sqlite3</w:t>
                            </w:r>
                          </w:p>
                          <w:p w14:paraId="7509DD7E" w14:textId="62D2F622" w:rsidR="00D46F0D" w:rsidRPr="00D46F0D" w:rsidRDefault="00D46F0D" w:rsidP="00AD79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فراخوانی کتابخانه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os</w:t>
                            </w:r>
                            <w:proofErr w:type="spellEnd"/>
                          </w:p>
                          <w:p w14:paraId="3E688046" w14:textId="77777777" w:rsidR="00D46F0D" w:rsidRPr="00D46F0D" w:rsidRDefault="00D46F0D" w:rsidP="00AD79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اتصال به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دیتابیس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SQLite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به نام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database.db</w:t>
                            </w:r>
                            <w:proofErr w:type="spellEnd"/>
                          </w:p>
                          <w:p w14:paraId="11DCCEA9" w14:textId="52222CD7" w:rsidR="00D46F0D" w:rsidRPr="00D46F0D" w:rsidRDefault="00D46F0D" w:rsidP="00AD79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ایجاد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شئ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از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Cursor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به منظور دادن دسترسی اجرا به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پایتون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در یک جلسه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دیتابیس</w:t>
                            </w:r>
                            <w:proofErr w:type="spellEnd"/>
                          </w:p>
                          <w:p w14:paraId="24EFB023" w14:textId="0A628F8D" w:rsidR="00D46F0D" w:rsidRPr="00D46F0D" w:rsidRDefault="00D46F0D" w:rsidP="00AD79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ذخیره مسیر فایل ایجاد شده از آموزش در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fname</w:t>
                            </w:r>
                            <w:proofErr w:type="spellEnd"/>
                          </w:p>
                          <w:p w14:paraId="5E26DA81" w14:textId="15FD5C22" w:rsidR="00D46F0D" w:rsidRPr="00D46F0D" w:rsidRDefault="00D46F0D" w:rsidP="00AD79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شرط: اگر فایل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fname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وجود نداشت</w:t>
                            </w:r>
                          </w:p>
                          <w:p w14:paraId="33C44251" w14:textId="4F3225C0" w:rsidR="00D46F0D" w:rsidRPr="00D46F0D" w:rsidRDefault="00D46F0D" w:rsidP="00AD79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نمایش پیغام</w:t>
                            </w:r>
                          </w:p>
                          <w:p w14:paraId="51DF1B61" w14:textId="6185BEAC" w:rsidR="00D46F0D" w:rsidRPr="00D46F0D" w:rsidRDefault="00D46F0D" w:rsidP="00AD79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خروج (عدد 0 برای نشان دادن موفقیت)</w:t>
                            </w:r>
                          </w:p>
                          <w:p w14:paraId="7B8E8215" w14:textId="2C2199A2" w:rsidR="00D46F0D" w:rsidRPr="00D46F0D" w:rsidRDefault="00D46F0D" w:rsidP="00327A89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استفاده از فایل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haarcascade_frontalface_default.xml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 و ساخت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شئ</w:t>
                            </w:r>
                            <w:proofErr w:type="spellEnd"/>
                          </w:p>
                          <w:p w14:paraId="15301F2F" w14:textId="77777777" w:rsidR="00D46F0D" w:rsidRPr="00D46F0D" w:rsidRDefault="00D46F0D" w:rsidP="00327A89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ساخت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شئ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از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videoCapture</w:t>
                            </w:r>
                            <w:proofErr w:type="spellEnd"/>
                          </w:p>
                          <w:p w14:paraId="2B020653" w14:textId="77777777" w:rsidR="00D46F0D" w:rsidRPr="00D46F0D" w:rsidRDefault="00D46F0D" w:rsidP="00327A89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تعیین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شئ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از صفات تشخیص چهره </w:t>
                            </w:r>
                            <w:r w:rsidRPr="00D46F0D">
                              <w:rPr>
                                <w:rFonts w:asciiTheme="majorHAnsi" w:hAnsiTheme="majorHAnsi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LBPH</w:t>
                            </w:r>
                            <w:r w:rsidRPr="00D46F0D">
                              <w:rPr>
                                <w:rFonts w:asciiTheme="majorHAnsi" w:hAnsiTheme="majorHAnsi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به نام </w:t>
                            </w:r>
                            <w:r w:rsidRPr="00D46F0D">
                              <w:rPr>
                                <w:rFonts w:asciiTheme="majorHAnsi" w:hAnsiTheme="majorHAnsi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recognizer</w:t>
                            </w:r>
                          </w:p>
                          <w:p w14:paraId="1981BD84" w14:textId="0685BF5B" w:rsidR="00D46F0D" w:rsidRPr="00D46F0D" w:rsidRDefault="00D46F0D" w:rsidP="00AD79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خواندن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fname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توسط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شئ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recognizer</w:t>
                            </w:r>
                          </w:p>
                          <w:p w14:paraId="3587BEF7" w14:textId="77777777" w:rsidR="00D46F0D" w:rsidRPr="00D46F0D" w:rsidRDefault="00D46F0D" w:rsidP="00327A89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اجرا حلقه تا زمان صحیح بودن</w:t>
                            </w:r>
                          </w:p>
                          <w:p w14:paraId="63BFEB85" w14:textId="77777777" w:rsidR="00D46F0D" w:rsidRPr="00D46F0D" w:rsidRDefault="00D46F0D" w:rsidP="00327A89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ضبط فریم به فریم (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ret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مقدار برگشتی از فریم دوربین را دریافت می‌کند)</w:t>
                            </w:r>
                          </w:p>
                          <w:p w14:paraId="2DAE5A9D" w14:textId="77777777" w:rsidR="00D46F0D" w:rsidRPr="00D46F0D" w:rsidRDefault="00D46F0D" w:rsidP="00327A89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عملیات بر روی فریم (تبدیل تصویر به مقیاس خاکستری)</w:t>
                            </w:r>
                          </w:p>
                          <w:p w14:paraId="1983327B" w14:textId="77777777" w:rsidR="00D46F0D" w:rsidRPr="00D46F0D" w:rsidRDefault="00D46F0D" w:rsidP="00327A89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عملیات تشخیص</w:t>
                            </w:r>
                          </w:p>
                          <w:p w14:paraId="493A7175" w14:textId="77777777" w:rsidR="00D46F0D" w:rsidRPr="00D46F0D" w:rsidRDefault="00D46F0D" w:rsidP="00327A89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تشکیل مستطیل اطراف شئ تشخیص داده شده</w:t>
                            </w:r>
                          </w:p>
                          <w:p w14:paraId="6DCDF44F" w14:textId="77777777" w:rsidR="00D46F0D" w:rsidRPr="00D46F0D" w:rsidRDefault="00D46F0D" w:rsidP="00327A89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تشکیل مستطیل و تعیین رنگ</w:t>
                            </w:r>
                          </w:p>
                          <w:p w14:paraId="540ACAFE" w14:textId="67C3F024" w:rsidR="00D46F0D" w:rsidRPr="00D46F0D" w:rsidRDefault="00D46F0D" w:rsidP="00327A89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با توجه به یک مدل آموزش دیده، مجموعه جدید از داده‌ها را پیشبینی می‌کند.</w:t>
                            </w:r>
                          </w:p>
                          <w:p w14:paraId="62E0768F" w14:textId="38C162BD" w:rsidR="00D46F0D" w:rsidRPr="00D46F0D" w:rsidRDefault="00D46F0D" w:rsidP="00A35D26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اجرا تعامل با دیتابیس و انتخاب نام براساس </w:t>
                            </w:r>
                            <w:r w:rsidRPr="00D46F0D">
                              <w:rPr>
                                <w:rFonts w:asciiTheme="majorHAnsi" w:hAnsiTheme="majorHAnsi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ID</w:t>
                            </w:r>
                          </w:p>
                          <w:p w14:paraId="6DF5ABBF" w14:textId="4C0CCAC0" w:rsidR="00D46F0D" w:rsidRPr="00D46F0D" w:rsidRDefault="00D46F0D" w:rsidP="00A35D26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متد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fetchall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تمام یا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باقی‌مانده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ردیف نتایج را گرفته و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لیستی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را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برمی‌گرداند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21CAFBD2" w14:textId="00A622B3" w:rsidR="00D46F0D" w:rsidRPr="00D46F0D" w:rsidRDefault="00D46F0D" w:rsidP="00EB6114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قرار دادن مقدار لیست دو بعدی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result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در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name</w:t>
                            </w:r>
                          </w:p>
                          <w:p w14:paraId="0B6875A7" w14:textId="4864DAFE" w:rsidR="00D46F0D" w:rsidRPr="00D46F0D" w:rsidRDefault="00D46F0D" w:rsidP="00EB6114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شرط: اگر مقدار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conf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کوچک‌تر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از 50 بود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A0C7B" id="Text Box 13" o:spid="_x0000_s1041" type="#_x0000_t202" style="position:absolute;left:0;text-align:left;margin-left:91pt;margin-top:-.05pt;width:414.6pt;height:625.65pt;z-index:251684864;visibility:visible;mso-wrap-style:square;mso-width-percent:0;mso-height-percent:0;mso-wrap-distance-left:18pt;mso-wrap-distance-top:0;mso-wrap-distance-right:18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" stroked="f" strokeweight=".5pt">
                <v:shadow on="t" color="#9cbebd" origin=".5" offset="-1.5pt,0"/>
                <v:textbox inset="18pt,10.8pt,0,10.8pt">
                  <w:txbxContent>
                    <w:p w14:paraId="5644C380" w14:textId="77777777" w:rsidR="00D46F0D" w:rsidRDefault="00D46F0D" w:rsidP="006B545A">
                      <w:pPr>
                        <w:spacing w:after="240" w:line="240" w:lineRule="auto"/>
                        <w:rPr>
                          <w:rFonts w:asciiTheme="majorHAnsi" w:eastAsiaTheme="majorEastAsia" w:hAnsiTheme="majorHAnsi" w:cstheme="majorBidi"/>
                          <w:caps/>
                          <w:color w:val="474131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474131" w:themeColor="text1" w:themeTint="E6"/>
                          <w:sz w:val="36"/>
                          <w:szCs w:val="36"/>
                        </w:rPr>
                        <w:t>detector.py</w:t>
                      </w:r>
                    </w:p>
                    <w:p w14:paraId="03906DFC" w14:textId="05A13F7D" w:rsidR="00D46F0D" w:rsidRPr="00D46F0D" w:rsidRDefault="00D46F0D" w:rsidP="00AD794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opencv</w:t>
                      </w:r>
                      <w:proofErr w:type="spellEnd"/>
                    </w:p>
                    <w:p w14:paraId="399B0B79" w14:textId="50FA8189" w:rsidR="00D46F0D" w:rsidRPr="00D46F0D" w:rsidRDefault="00D46F0D" w:rsidP="00AD794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numpy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با نام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np</w:t>
                      </w:r>
                    </w:p>
                    <w:p w14:paraId="1437E5EC" w14:textId="2C37CF09" w:rsidR="00D46F0D" w:rsidRPr="00D46F0D" w:rsidRDefault="00D46F0D" w:rsidP="00AD794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sqlite3</w:t>
                      </w:r>
                    </w:p>
                    <w:p w14:paraId="7509DD7E" w14:textId="62D2F622" w:rsidR="00D46F0D" w:rsidRPr="00D46F0D" w:rsidRDefault="00D46F0D" w:rsidP="00AD794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فراخوانی کتابخانه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os</w:t>
                      </w:r>
                      <w:proofErr w:type="spellEnd"/>
                    </w:p>
                    <w:p w14:paraId="3E688046" w14:textId="77777777" w:rsidR="00D46F0D" w:rsidRPr="00D46F0D" w:rsidRDefault="00D46F0D" w:rsidP="00AD794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اتصال به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دیتابیس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SQLite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به نام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database.db</w:t>
                      </w:r>
                      <w:proofErr w:type="spellEnd"/>
                    </w:p>
                    <w:p w14:paraId="11DCCEA9" w14:textId="52222CD7" w:rsidR="00D46F0D" w:rsidRPr="00D46F0D" w:rsidRDefault="00D46F0D" w:rsidP="00AD794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ایجاد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شئ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از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Cursor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به منظور دادن دسترسی اجرا به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پایتون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در یک جلسه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دیتابیس</w:t>
                      </w:r>
                      <w:proofErr w:type="spellEnd"/>
                    </w:p>
                    <w:p w14:paraId="24EFB023" w14:textId="0A628F8D" w:rsidR="00D46F0D" w:rsidRPr="00D46F0D" w:rsidRDefault="00D46F0D" w:rsidP="00AD794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ذخیره مسیر فایل ایجاد شده از آموزش در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fname</w:t>
                      </w:r>
                      <w:proofErr w:type="spellEnd"/>
                    </w:p>
                    <w:p w14:paraId="5E26DA81" w14:textId="15FD5C22" w:rsidR="00D46F0D" w:rsidRPr="00D46F0D" w:rsidRDefault="00D46F0D" w:rsidP="00AD794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شرط: اگر فایل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fname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وجود نداشت</w:t>
                      </w:r>
                    </w:p>
                    <w:p w14:paraId="33C44251" w14:textId="4F3225C0" w:rsidR="00D46F0D" w:rsidRPr="00D46F0D" w:rsidRDefault="00D46F0D" w:rsidP="00AD794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نمایش پیغام</w:t>
                      </w:r>
                    </w:p>
                    <w:p w14:paraId="51DF1B61" w14:textId="6185BEAC" w:rsidR="00D46F0D" w:rsidRPr="00D46F0D" w:rsidRDefault="00D46F0D" w:rsidP="00AD794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خروج (عدد 0 برای نشان دادن موفقیت)</w:t>
                      </w:r>
                    </w:p>
                    <w:p w14:paraId="7B8E8215" w14:textId="2C2199A2" w:rsidR="00D46F0D" w:rsidRPr="00D46F0D" w:rsidRDefault="00D46F0D" w:rsidP="00327A89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استفاده از فایل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haarcascade_frontalface_default.xml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 و ساخت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شئ</w:t>
                      </w:r>
                      <w:proofErr w:type="spellEnd"/>
                    </w:p>
                    <w:p w14:paraId="15301F2F" w14:textId="77777777" w:rsidR="00D46F0D" w:rsidRPr="00D46F0D" w:rsidRDefault="00D46F0D" w:rsidP="00327A89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ساخت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شئ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از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videoCapture</w:t>
                      </w:r>
                      <w:proofErr w:type="spellEnd"/>
                    </w:p>
                    <w:p w14:paraId="2B020653" w14:textId="77777777" w:rsidR="00D46F0D" w:rsidRPr="00D46F0D" w:rsidRDefault="00D46F0D" w:rsidP="00327A89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تعیین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شئ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از صفات تشخیص چهره </w:t>
                      </w:r>
                      <w:r w:rsidRPr="00D46F0D">
                        <w:rPr>
                          <w:rFonts w:asciiTheme="majorHAnsi" w:hAnsiTheme="majorHAnsi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LBPH</w:t>
                      </w:r>
                      <w:r w:rsidRPr="00D46F0D">
                        <w:rPr>
                          <w:rFonts w:asciiTheme="majorHAnsi" w:hAnsiTheme="majorHAnsi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به نام </w:t>
                      </w:r>
                      <w:r w:rsidRPr="00D46F0D">
                        <w:rPr>
                          <w:rFonts w:asciiTheme="majorHAnsi" w:hAnsiTheme="majorHAnsi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recognizer</w:t>
                      </w:r>
                    </w:p>
                    <w:p w14:paraId="1981BD84" w14:textId="0685BF5B" w:rsidR="00D46F0D" w:rsidRPr="00D46F0D" w:rsidRDefault="00D46F0D" w:rsidP="00AD794C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خواندن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fname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توسط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شئ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recognizer</w:t>
                      </w:r>
                    </w:p>
                    <w:p w14:paraId="3587BEF7" w14:textId="77777777" w:rsidR="00D46F0D" w:rsidRPr="00D46F0D" w:rsidRDefault="00D46F0D" w:rsidP="00327A89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اجرا حلقه تا زمان صحیح بودن</w:t>
                      </w:r>
                    </w:p>
                    <w:p w14:paraId="63BFEB85" w14:textId="77777777" w:rsidR="00D46F0D" w:rsidRPr="00D46F0D" w:rsidRDefault="00D46F0D" w:rsidP="00327A89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ضبط فریم به فریم (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ret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مقدار برگشتی از فریم دوربین را دریافت می‌کند)</w:t>
                      </w:r>
                    </w:p>
                    <w:p w14:paraId="2DAE5A9D" w14:textId="77777777" w:rsidR="00D46F0D" w:rsidRPr="00D46F0D" w:rsidRDefault="00D46F0D" w:rsidP="00327A89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عملیات بر روی فریم (تبدیل تصویر به مقیاس خاکستری)</w:t>
                      </w:r>
                    </w:p>
                    <w:p w14:paraId="1983327B" w14:textId="77777777" w:rsidR="00D46F0D" w:rsidRPr="00D46F0D" w:rsidRDefault="00D46F0D" w:rsidP="00327A89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عملیات تشخیص</w:t>
                      </w:r>
                    </w:p>
                    <w:p w14:paraId="493A7175" w14:textId="77777777" w:rsidR="00D46F0D" w:rsidRPr="00D46F0D" w:rsidRDefault="00D46F0D" w:rsidP="00327A89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تشکیل مستطیل اطراف شئ تشخیص داده شده</w:t>
                      </w:r>
                    </w:p>
                    <w:p w14:paraId="6DCDF44F" w14:textId="77777777" w:rsidR="00D46F0D" w:rsidRPr="00D46F0D" w:rsidRDefault="00D46F0D" w:rsidP="00327A89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تشکیل مستطیل و تعیین رنگ</w:t>
                      </w:r>
                    </w:p>
                    <w:p w14:paraId="540ACAFE" w14:textId="67C3F024" w:rsidR="00D46F0D" w:rsidRPr="00D46F0D" w:rsidRDefault="00D46F0D" w:rsidP="00327A89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با توجه به یک مدل آموزش دیده، مجموعه جدید از داده‌ها را پیشبینی می‌کند.</w:t>
                      </w:r>
                    </w:p>
                    <w:p w14:paraId="62E0768F" w14:textId="38C162BD" w:rsidR="00D46F0D" w:rsidRPr="00D46F0D" w:rsidRDefault="00D46F0D" w:rsidP="00A35D26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اجرا تعامل با دیتابیس و انتخاب نام براساس </w:t>
                      </w:r>
                      <w:r w:rsidRPr="00D46F0D">
                        <w:rPr>
                          <w:rFonts w:asciiTheme="majorHAnsi" w:hAnsiTheme="majorHAnsi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ID</w:t>
                      </w:r>
                    </w:p>
                    <w:p w14:paraId="6DF5ABBF" w14:textId="4C0CCAC0" w:rsidR="00D46F0D" w:rsidRPr="00D46F0D" w:rsidRDefault="00D46F0D" w:rsidP="00A35D26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متد </w:t>
                      </w:r>
                      <w:proofErr w:type="spellStart"/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fetchall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تمام یا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باقی‌مانده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ردیف نتایج را گرفته و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لیستی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را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برمی‌گرداند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.</w:t>
                      </w:r>
                    </w:p>
                    <w:p w14:paraId="21CAFBD2" w14:textId="00A622B3" w:rsidR="00D46F0D" w:rsidRPr="00D46F0D" w:rsidRDefault="00D46F0D" w:rsidP="00EB6114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قرار دادن مقدار لیست دو بعدی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result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در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name</w:t>
                      </w:r>
                    </w:p>
                    <w:p w14:paraId="0B6875A7" w14:textId="4864DAFE" w:rsidR="00D46F0D" w:rsidRPr="00D46F0D" w:rsidRDefault="00D46F0D" w:rsidP="00EB6114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شرط: اگر مقدار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conf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کوچک‌تر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از 50 بود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</w:p>
    <w:p w14:paraId="5F6131D6" w14:textId="3137AAF8" w:rsidR="00C94B8E" w:rsidRPr="004413E7" w:rsidRDefault="00EB6114" w:rsidP="00DC6954">
      <w:pPr>
        <w:bidi/>
        <w:jc w:val="both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lang w:bidi="fa-IR"/>
        </w:rPr>
      </w:pPr>
      <w:r w:rsidRPr="00EB6114"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lastRenderedPageBreak/>
        <mc:AlternateContent>
          <mc:Choice Requires="wps">
            <w:drawing>
              <wp:anchor distT="0" distB="0" distL="228600" distR="228600" simplePos="0" relativeHeight="251686912" behindDoc="0" locked="0" layoutInCell="1" allowOverlap="1" wp14:anchorId="0C077402" wp14:editId="1BE0E68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265420" cy="7940675"/>
                <wp:effectExtent l="19050" t="0" r="0" b="317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9408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>
                          <a:outerShdw dist="19050" dir="10800000" algn="r" rotWithShape="0">
                            <a:srgbClr val="9CBEBD"/>
                          </a:outerShdw>
                        </a:effectLst>
                      </wps:spPr>
                      <wps:txbx>
                        <w:txbxContent>
                          <w:p w14:paraId="5591B2D9" w14:textId="77777777" w:rsidR="00D46F0D" w:rsidRDefault="00D46F0D" w:rsidP="00EB6114">
                            <w:pPr>
                              <w:spacing w:after="240" w:line="240" w:lineRule="aut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74131" w:themeColor="text1" w:themeTint="E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474131" w:themeColor="text1" w:themeTint="E6"/>
                                <w:sz w:val="36"/>
                                <w:szCs w:val="36"/>
                              </w:rPr>
                              <w:t>detector.py</w:t>
                            </w:r>
                          </w:p>
                          <w:p w14:paraId="21436988" w14:textId="4EC75C35" w:rsidR="00D46F0D" w:rsidRPr="00D46F0D" w:rsidRDefault="00D46F0D" w:rsidP="00EB611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قرار دادن نام در موقعیت معین شده</w:t>
                            </w:r>
                          </w:p>
                          <w:p w14:paraId="51294B66" w14:textId="65F1A9FF" w:rsidR="00D46F0D" w:rsidRPr="00D46F0D" w:rsidRDefault="00D46F0D" w:rsidP="00EB611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>در غیر این ‌صورت:</w:t>
                            </w:r>
                          </w:p>
                          <w:p w14:paraId="1FB10AA2" w14:textId="1D361C1D" w:rsidR="00D46F0D" w:rsidRPr="00D46F0D" w:rsidRDefault="00D46F0D" w:rsidP="00EB611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</w:rPr>
                              <w:t xml:space="preserve">قرا ر دادن عبارت </w:t>
                            </w:r>
                            <w:r w:rsidRPr="00D46F0D">
                              <w:rPr>
                                <w:rFonts w:asciiTheme="majorHAnsi" w:hAnsiTheme="majorHAnsi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  <w:t>No Match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در موقعیت معین شده</w:t>
                            </w:r>
                          </w:p>
                          <w:p w14:paraId="3FE15024" w14:textId="2E5C761F" w:rsidR="00D46F0D" w:rsidRPr="00D46F0D" w:rsidRDefault="00D46F0D" w:rsidP="00EB611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نمایش تصویر</w:t>
                            </w:r>
                          </w:p>
                          <w:p w14:paraId="2C2C48B9" w14:textId="20EA1A3D" w:rsidR="00D46F0D" w:rsidRPr="00D46F0D" w:rsidRDefault="00D46F0D" w:rsidP="00F670A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تاخیر 30 میلی‌ثانیه،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مقداردهی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k</w:t>
                            </w:r>
                          </w:p>
                          <w:p w14:paraId="4FFD5C24" w14:textId="46F2EDBC" w:rsidR="00D46F0D" w:rsidRPr="00D46F0D" w:rsidRDefault="00D46F0D" w:rsidP="00F670A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شرط: اگر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k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برابر با </w:t>
                            </w:r>
                            <w:r w:rsidRPr="00D46F0D">
                              <w:rPr>
                                <w:rFonts w:ascii="Courier New" w:hAnsi="Courier New" w:cs="Lotu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lang w:bidi="fa-IR"/>
                              </w:rPr>
                              <w:t>27</w:t>
                            </w: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بود</w:t>
                            </w:r>
                          </w:p>
                          <w:p w14:paraId="70973144" w14:textId="071CFBCE" w:rsidR="00D46F0D" w:rsidRPr="00D46F0D" w:rsidRDefault="00D46F0D" w:rsidP="00F670A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خروج از حلقه</w:t>
                            </w:r>
                          </w:p>
                          <w:p w14:paraId="70A1CC92" w14:textId="77777777" w:rsidR="00D46F0D" w:rsidRPr="00D46F0D" w:rsidRDefault="00D46F0D" w:rsidP="00F670A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رهاسازی (خاتمه) ضبط</w:t>
                            </w:r>
                          </w:p>
                          <w:p w14:paraId="7DF4B672" w14:textId="381ABEE3" w:rsidR="00D46F0D" w:rsidRPr="00D46F0D" w:rsidRDefault="00D46F0D" w:rsidP="00F670A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2"/>
                                <w:szCs w:val="24"/>
                              </w:rPr>
                            </w:pPr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از بین بردن (بستن) </w:t>
                            </w:r>
                            <w:proofErr w:type="spellStart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>پنجره‌ها</w:t>
                            </w:r>
                            <w:proofErr w:type="spellEnd"/>
                            <w:r w:rsidRPr="00D46F0D">
                              <w:rPr>
                                <w:rFonts w:ascii="Courier New" w:hAnsi="Courier New" w:cs="Lotus" w:hint="cs"/>
                                <w:b/>
                                <w:bCs/>
                                <w:color w:val="000000"/>
                                <w:sz w:val="22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77402" id="Text Box 15" o:spid="_x0000_s1042" type="#_x0000_t202" style="position:absolute;left:0;text-align:left;margin-left:363.4pt;margin-top:0;width:414.6pt;height:625.25pt;z-index:251686912;visibility:visible;mso-wrap-style:square;mso-width-percent:0;mso-height-percent:0;mso-wrap-distance-left:18pt;mso-wrap-distance-top:0;mso-wrap-distance-right:18pt;mso-wrap-distance-bottom:0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" stroked="f" strokeweight=".5pt">
                <v:shadow on="t" color="#9cbebd" origin=".5" offset="-1.5pt,0"/>
                <v:textbox inset="18pt,10.8pt,0,10.8pt">
                  <w:txbxContent>
                    <w:p w14:paraId="5591B2D9" w14:textId="77777777" w:rsidR="00D46F0D" w:rsidRDefault="00D46F0D" w:rsidP="00EB6114">
                      <w:pPr>
                        <w:spacing w:after="240" w:line="240" w:lineRule="auto"/>
                        <w:rPr>
                          <w:rFonts w:asciiTheme="majorHAnsi" w:eastAsiaTheme="majorEastAsia" w:hAnsiTheme="majorHAnsi" w:cstheme="majorBidi"/>
                          <w:caps/>
                          <w:color w:val="474131" w:themeColor="text1" w:themeTint="E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474131" w:themeColor="text1" w:themeTint="E6"/>
                          <w:sz w:val="36"/>
                          <w:szCs w:val="36"/>
                        </w:rPr>
                        <w:t>detector.py</w:t>
                      </w:r>
                    </w:p>
                    <w:p w14:paraId="21436988" w14:textId="4EC75C35" w:rsidR="00D46F0D" w:rsidRPr="00D46F0D" w:rsidRDefault="00D46F0D" w:rsidP="00EB6114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قرار دادن نام در موقعیت معین شده</w:t>
                      </w:r>
                    </w:p>
                    <w:p w14:paraId="51294B66" w14:textId="65F1A9FF" w:rsidR="00D46F0D" w:rsidRPr="00D46F0D" w:rsidRDefault="00D46F0D" w:rsidP="00EB6114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>در غیر این ‌صورت:</w:t>
                      </w:r>
                    </w:p>
                    <w:p w14:paraId="1FB10AA2" w14:textId="1D361C1D" w:rsidR="00D46F0D" w:rsidRPr="00D46F0D" w:rsidRDefault="00D46F0D" w:rsidP="00EB6114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</w:rPr>
                        <w:t xml:space="preserve">قرا ر دادن عبارت </w:t>
                      </w:r>
                      <w:r w:rsidRPr="00D46F0D">
                        <w:rPr>
                          <w:rFonts w:asciiTheme="majorHAnsi" w:hAnsiTheme="majorHAnsi" w:cs="Lotus"/>
                          <w:b/>
                          <w:bCs/>
                          <w:color w:val="000000"/>
                          <w:sz w:val="22"/>
                          <w:szCs w:val="24"/>
                        </w:rPr>
                        <w:t>No Match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در موقعیت معین شده</w:t>
                      </w:r>
                    </w:p>
                    <w:p w14:paraId="3FE15024" w14:textId="2E5C761F" w:rsidR="00D46F0D" w:rsidRPr="00D46F0D" w:rsidRDefault="00D46F0D" w:rsidP="00EB6114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نمایش تصویر</w:t>
                      </w:r>
                    </w:p>
                    <w:p w14:paraId="2C2C48B9" w14:textId="20EA1A3D" w:rsidR="00D46F0D" w:rsidRPr="00D46F0D" w:rsidRDefault="00D46F0D" w:rsidP="00F670A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تاخیر 30 میلی‌ثانیه،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مقداردهی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k</w:t>
                      </w:r>
                    </w:p>
                    <w:p w14:paraId="4FFD5C24" w14:textId="46F2EDBC" w:rsidR="00D46F0D" w:rsidRPr="00D46F0D" w:rsidRDefault="00D46F0D" w:rsidP="00F670A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شرط: اگر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k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برابر با </w:t>
                      </w:r>
                      <w:r w:rsidRPr="00D46F0D">
                        <w:rPr>
                          <w:rFonts w:ascii="Courier New" w:hAnsi="Courier New" w:cs="Lotus"/>
                          <w:b/>
                          <w:bCs/>
                          <w:color w:val="000000"/>
                          <w:sz w:val="22"/>
                          <w:szCs w:val="24"/>
                          <w:lang w:bidi="fa-IR"/>
                        </w:rPr>
                        <w:t>27</w:t>
                      </w: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بود</w:t>
                      </w:r>
                    </w:p>
                    <w:p w14:paraId="70973144" w14:textId="071CFBCE" w:rsidR="00D46F0D" w:rsidRPr="00D46F0D" w:rsidRDefault="00D46F0D" w:rsidP="00F670A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خروج از حلقه</w:t>
                      </w:r>
                    </w:p>
                    <w:p w14:paraId="70A1CC92" w14:textId="77777777" w:rsidR="00D46F0D" w:rsidRPr="00D46F0D" w:rsidRDefault="00D46F0D" w:rsidP="00F670A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رهاسازی (خاتمه) ضبط</w:t>
                      </w:r>
                    </w:p>
                    <w:p w14:paraId="7DF4B672" w14:textId="381ABEE3" w:rsidR="00D46F0D" w:rsidRPr="00D46F0D" w:rsidRDefault="00D46F0D" w:rsidP="00F670A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bidi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2"/>
                          <w:szCs w:val="24"/>
                        </w:rPr>
                      </w:pPr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از بین بردن (بستن) </w:t>
                      </w:r>
                      <w:proofErr w:type="spellStart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>پنجره‌ها</w:t>
                      </w:r>
                      <w:proofErr w:type="spellEnd"/>
                      <w:r w:rsidRPr="00D46F0D">
                        <w:rPr>
                          <w:rFonts w:ascii="Courier New" w:hAnsi="Courier New" w:cs="Lotus" w:hint="cs"/>
                          <w:b/>
                          <w:bCs/>
                          <w:color w:val="000000"/>
                          <w:sz w:val="22"/>
                          <w:szCs w:val="24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B57706C" w14:textId="15429087" w:rsidR="00CC258F" w:rsidRPr="009047B5" w:rsidRDefault="00CC258F" w:rsidP="00DC6954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9047B5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  <w:lastRenderedPageBreak/>
        <w:t>Implementation and Results</w:t>
      </w:r>
      <w:r w:rsidRPr="009047B5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:</w:t>
      </w:r>
    </w:p>
    <w:p w14:paraId="63EA13D3" w14:textId="76AA2E39" w:rsidR="00CC258F" w:rsidRPr="009047B5" w:rsidRDefault="00CC258F" w:rsidP="00DC6954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lang w:bidi="fa-IR"/>
        </w:rPr>
      </w:pPr>
      <w:r w:rsidRPr="009047B5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پ</w:t>
      </w:r>
      <w:r w:rsidRPr="009047B5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یاده</w:t>
      </w:r>
      <w:r w:rsidRPr="009047B5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ساز</w:t>
      </w:r>
      <w:r w:rsidRPr="009047B5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ی</w:t>
      </w:r>
      <w:r w:rsidRPr="009047B5"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 xml:space="preserve"> و نتا</w:t>
      </w:r>
      <w:r w:rsidRPr="009047B5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یج:</w:t>
      </w:r>
    </w:p>
    <w:p w14:paraId="579234C2" w14:textId="143B6426" w:rsidR="00F867F2" w:rsidRPr="00D46F0D" w:rsidRDefault="00F867F2" w:rsidP="00DC6954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مراحل قبل به ساخت پایگاه داده و </w:t>
      </w:r>
      <w:r w:rsidR="004F6A8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آموزش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سیستم با استفاده از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چهره‌های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ضبط شده پرداختیم، با اجرا فایل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detector.py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یکسری فرآیندها برای تشخیص چهره صورت می‌پذیرد که در ادامه توضیح داده می‌شو</w:t>
      </w:r>
      <w:r w:rsidR="009047B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د.</w:t>
      </w:r>
    </w:p>
    <w:p w14:paraId="21769B77" w14:textId="7D23B967" w:rsidR="00F867F2" w:rsidRPr="00D46F0D" w:rsidRDefault="00F867F2" w:rsidP="00DC6954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ابتدا سیستم تشخیص چهره وجود فایل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بررسی می‌کند</w:t>
      </w:r>
      <w:r w:rsidR="009047B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سپس فایل</w:t>
      </w:r>
    </w:p>
    <w:p w14:paraId="0B82E85D" w14:textId="342DEB3D" w:rsidR="00F867F2" w:rsidRPr="00D46F0D" w:rsidRDefault="00F867F2" w:rsidP="00DC6954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haarcascade_frontalface_default.xml</w:t>
      </w:r>
    </w:p>
    <w:p w14:paraId="60A64911" w14:textId="0B60928B" w:rsidR="00F867F2" w:rsidRPr="00D46F0D" w:rsidRDefault="00F867F2" w:rsidP="00DC6954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را به منظور انجام عملیات تشخیص چهره مورد استفاده قرار می‌دهد.</w:t>
      </w:r>
    </w:p>
    <w:p w14:paraId="12E299B1" w14:textId="7B6E8938" w:rsidR="00F867F2" w:rsidRPr="00D46F0D" w:rsidRDefault="00F867F2" w:rsidP="00DC6954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مرحله بعد </w:t>
      </w:r>
      <w:r w:rsidR="0001235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سیستم با استفاده از دوربین موجود (وبکم لپ</w:t>
      </w:r>
      <w:r w:rsidR="00081FD0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‌ </w:t>
      </w:r>
      <w:proofErr w:type="spellStart"/>
      <w:r w:rsidR="00081FD0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</w:t>
      </w:r>
      <w:r w:rsidR="0001235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اپ</w:t>
      </w:r>
      <w:proofErr w:type="spellEnd"/>
      <w:r w:rsidR="0001235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فرآیند شناسایی </w:t>
      </w:r>
      <w:proofErr w:type="spellStart"/>
      <w:r w:rsidR="0001235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چهره‌ها</w:t>
      </w:r>
      <w:proofErr w:type="spellEnd"/>
      <w:r w:rsidR="0001235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آغاز می‌کند، به دنبال آغاز این فرآیند سیستم با رویت کردن هر چهره اطراف آن یک مربع ترسیم می‌کند و با نمونه برداری از </w:t>
      </w:r>
      <w:proofErr w:type="spellStart"/>
      <w:r w:rsidR="0001235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چهره‌های</w:t>
      </w:r>
      <w:proofErr w:type="spellEnd"/>
      <w:r w:rsidR="0001235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مشاهده شده و مقایسه آنها با پایگاه اطلاعاتی سعی در شناسایی صاحب آن چهره دارد.</w:t>
      </w:r>
    </w:p>
    <w:p w14:paraId="3C8EC8B4" w14:textId="5DE3A45F" w:rsidR="0001235A" w:rsidRPr="00D46F0D" w:rsidRDefault="0001235A" w:rsidP="00DC6954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اگر که شناسایی چهره با موفقیت همراه بود اطلاعاتی که در هنگام ضبط چهره شخص به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دیتابیس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داده شده در پایین کادر به نمایش در می‌آید، در اینجا تنها اطلاعات ذخیره شده برای هر چهره </w:t>
      </w:r>
      <w:r w:rsidR="00486E2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موجود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یک عنوان شامل نام و نام خانوادگی او است، و اگر چهره تشخیص داده شده شناسایی نشد عبارت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No Match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نمایش 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می‌یابد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1E78DFE2" w14:textId="0336668E" w:rsidR="00727ADE" w:rsidRPr="009047B5" w:rsidRDefault="00C43868" w:rsidP="00DC6954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</w:t>
      </w:r>
      <w:r w:rsidR="004413E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ادامه تصاویری از نحوه تشخیص چهره توسط برنامه </w:t>
      </w:r>
      <w:r w:rsidR="00727AD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آورده شده</w:t>
      </w:r>
      <w:r w:rsidR="004413E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است.</w:t>
      </w:r>
      <w:r w:rsidR="00D7723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  <w:t xml:space="preserve"> </w:t>
      </w:r>
      <w:r w:rsidR="004413E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این</w:t>
      </w:r>
      <w:r w:rsidR="004413E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پروژه برای تشخیص چهره از دوربین وبکم </w:t>
      </w:r>
      <w:r w:rsidR="004413E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HD Web Camera 0.9MP (1280×720)</w:t>
      </w:r>
      <w:r w:rsidR="004413E7"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801FFB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لپتاپ</w:t>
      </w:r>
      <w:r w:rsidR="00801FFB"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4413E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استفاده شده</w:t>
      </w:r>
      <w:r w:rsidR="009047B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31EEF17C" w14:textId="77777777" w:rsidR="003C050D" w:rsidRDefault="003C050D" w:rsidP="003C050D">
      <w:pPr>
        <w:spacing w:after="200" w:line="276" w:lineRule="auto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2ACC74CB" w14:textId="0F4749B5" w:rsidR="00526C0D" w:rsidRPr="00D46F0D" w:rsidRDefault="00526C0D" w:rsidP="003C050D">
      <w:pPr>
        <w:bidi/>
        <w:spacing w:after="200" w:line="276" w:lineRule="auto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lastRenderedPageBreak/>
        <w:t>نتایج (تصاویر)</w:t>
      </w:r>
      <w:bookmarkStart w:id="4" w:name="_Hlk49257339"/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:</w:t>
      </w:r>
      <w:bookmarkEnd w:id="4"/>
    </w:p>
    <w:p w14:paraId="32D14334" w14:textId="69ACF1FD" w:rsidR="001A768B" w:rsidRPr="00D46F0D" w:rsidRDefault="00D7723D" w:rsidP="00526C0D">
      <w:pPr>
        <w:bidi/>
        <w:spacing w:after="200" w:line="276" w:lineRule="auto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  <w:t xml:space="preserve"> </w:t>
      </w:r>
      <w:r w:rsidR="001A768B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تشخیص چهره ی</w:t>
      </w:r>
      <w:r w:rsidR="00727AD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 نمونه واقعی</w:t>
      </w:r>
      <w:r w:rsidR="001A768B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:</w:t>
      </w:r>
    </w:p>
    <w:p w14:paraId="67FEB3CB" w14:textId="0A3C76BA" w:rsidR="00D7723D" w:rsidRDefault="001A768B" w:rsidP="007B2CAA">
      <w:pPr>
        <w:spacing w:after="200" w:line="276" w:lineRule="auto"/>
        <w:jc w:val="center"/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</w:pPr>
      <w:r>
        <w:rPr>
          <w:rFonts w:asciiTheme="majorHAnsi" w:hAnsiTheme="majorHAnsi" w:cs="Lotus" w:hint="cs"/>
          <w:b/>
          <w:bCs/>
          <w:noProof/>
          <w:color w:val="474131" w:themeColor="text1" w:themeTint="E6"/>
          <w:sz w:val="32"/>
          <w:szCs w:val="32"/>
          <w:shd w:val="clear" w:color="auto" w:fill="FFFFFF"/>
          <w:rtl/>
          <w:lang w:val="fa-IR" w:bidi="fa-IR"/>
        </w:rPr>
        <w:drawing>
          <wp:inline distT="0" distB="0" distL="0" distR="0" wp14:anchorId="4FE701DD" wp14:editId="13D1D870">
            <wp:extent cx="5158800" cy="2901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nial Fa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800" cy="29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FEB8" w14:textId="0FE48BD3" w:rsidR="001A768B" w:rsidRPr="00D46F0D" w:rsidRDefault="001A768B" w:rsidP="00D7723D">
      <w:pPr>
        <w:bidi/>
        <w:spacing w:after="200" w:line="276" w:lineRule="auto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تشخیص چهره </w:t>
      </w:r>
      <w:r w:rsidR="00727AD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بر روی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تصاویر:</w:t>
      </w:r>
    </w:p>
    <w:p w14:paraId="163AF4DB" w14:textId="77777777" w:rsidR="00D7723D" w:rsidRDefault="00D7723D" w:rsidP="001A768B">
      <w:pPr>
        <w:spacing w:after="200" w:line="276" w:lineRule="auto"/>
        <w:jc w:val="center"/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</w:pPr>
      <w:r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rtl/>
          <w:lang w:val="fa-IR" w:bidi="fa-IR"/>
        </w:rPr>
        <w:drawing>
          <wp:inline distT="0" distB="0" distL="0" distR="0" wp14:anchorId="089FDC3A" wp14:editId="7469017F">
            <wp:extent cx="5133600" cy="270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m fac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6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0430" w14:textId="599C7D02" w:rsidR="00D1658A" w:rsidRPr="00CC258F" w:rsidRDefault="00D1658A" w:rsidP="00C43868">
      <w:pPr>
        <w:spacing w:after="200" w:line="276" w:lineRule="auto"/>
        <w:jc w:val="center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  <w:r w:rsidRPr="00CC258F">
        <w:rPr>
          <w:rFonts w:asciiTheme="majorHAnsi" w:hAnsiTheme="majorHAnsi" w:cs="Lotus"/>
          <w:color w:val="000000"/>
          <w:sz w:val="24"/>
          <w:szCs w:val="24"/>
          <w:shd w:val="clear" w:color="auto" w:fill="FFFFFF"/>
          <w:lang w:bidi="fa-IR"/>
        </w:rPr>
        <w:t>Tom Hanks</w:t>
      </w:r>
    </w:p>
    <w:p w14:paraId="0165732A" w14:textId="3ECC8905" w:rsidR="001A768B" w:rsidRDefault="001A768B" w:rsidP="001A768B">
      <w:pPr>
        <w:spacing w:after="200" w:line="276" w:lineRule="auto"/>
        <w:jc w:val="center"/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lang w:bidi="fa-IR"/>
        </w:rPr>
      </w:pPr>
      <w:r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lastRenderedPageBreak/>
        <w:drawing>
          <wp:inline distT="0" distB="0" distL="0" distR="0" wp14:anchorId="5B6E8254" wp14:editId="2F408A41">
            <wp:extent cx="5045710" cy="2838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m c fa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47A7" w14:textId="4D0FC1FB" w:rsidR="00D1658A" w:rsidRPr="00CC258F" w:rsidRDefault="00D1658A" w:rsidP="001A768B">
      <w:pPr>
        <w:spacing w:after="200" w:line="276" w:lineRule="auto"/>
        <w:jc w:val="center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lang w:bidi="fa-IR"/>
        </w:rPr>
      </w:pPr>
      <w:r w:rsidRPr="00CC258F">
        <w:rPr>
          <w:rFonts w:asciiTheme="majorHAnsi" w:hAnsiTheme="majorHAnsi" w:cs="Lotus"/>
          <w:color w:val="000000"/>
          <w:sz w:val="24"/>
          <w:szCs w:val="24"/>
          <w:shd w:val="clear" w:color="auto" w:fill="FFFFFF"/>
          <w:lang w:bidi="fa-IR"/>
        </w:rPr>
        <w:t>Tom Cruise</w:t>
      </w:r>
    </w:p>
    <w:p w14:paraId="709197FE" w14:textId="77777777" w:rsidR="0091535D" w:rsidRPr="00D1658A" w:rsidRDefault="0091535D" w:rsidP="001A768B">
      <w:pPr>
        <w:spacing w:after="200" w:line="276" w:lineRule="auto"/>
        <w:jc w:val="center"/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rtl/>
          <w:lang w:bidi="fa-IR"/>
        </w:rPr>
      </w:pPr>
    </w:p>
    <w:p w14:paraId="235A2BED" w14:textId="77777777" w:rsidR="00D1658A" w:rsidRDefault="001A768B" w:rsidP="001A768B">
      <w:pPr>
        <w:spacing w:after="200" w:line="276" w:lineRule="auto"/>
        <w:jc w:val="center"/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lang w:bidi="fa-IR"/>
        </w:rPr>
      </w:pPr>
      <w:r>
        <w:rPr>
          <w:rFonts w:asciiTheme="majorHAnsi" w:hAnsiTheme="majorHAnsi" w:cs="Lotus"/>
          <w:b/>
          <w:bCs/>
          <w:noProof/>
          <w:color w:val="474131" w:themeColor="text1" w:themeTint="E6"/>
          <w:sz w:val="32"/>
          <w:szCs w:val="32"/>
          <w:shd w:val="clear" w:color="auto" w:fill="FFFFFF"/>
          <w:lang w:bidi="fa-IR"/>
        </w:rPr>
        <w:drawing>
          <wp:inline distT="0" distB="0" distL="0" distR="0" wp14:anchorId="3B0A2062" wp14:editId="321764BF">
            <wp:extent cx="5045710" cy="2838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ck fac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CE22" w14:textId="6D12D090" w:rsidR="008B7C5D" w:rsidRDefault="00D1658A" w:rsidP="001A768B">
      <w:pPr>
        <w:spacing w:after="200" w:line="276" w:lineRule="auto"/>
        <w:jc w:val="center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  <w:r w:rsidRPr="00CC258F">
        <w:rPr>
          <w:rFonts w:asciiTheme="majorHAnsi" w:hAnsiTheme="majorHAnsi" w:cs="Lotus"/>
          <w:color w:val="000000"/>
          <w:sz w:val="24"/>
          <w:szCs w:val="24"/>
          <w:shd w:val="clear" w:color="auto" w:fill="FFFFFF"/>
          <w:lang w:bidi="fa-IR"/>
        </w:rPr>
        <w:t>Dwayne Johnson</w:t>
      </w:r>
    </w:p>
    <w:p w14:paraId="05D81C94" w14:textId="4ECCFB68" w:rsidR="00A4034A" w:rsidRDefault="00A4034A" w:rsidP="001A768B">
      <w:pPr>
        <w:spacing w:after="200" w:line="276" w:lineRule="auto"/>
        <w:jc w:val="center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28D5B3FA" w14:textId="77777777" w:rsidR="00A4034A" w:rsidRDefault="00A4034A" w:rsidP="001A768B">
      <w:pPr>
        <w:spacing w:after="200" w:line="276" w:lineRule="auto"/>
        <w:jc w:val="center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6DDFB4E6" w14:textId="53AE5D8D" w:rsidR="004413E7" w:rsidRPr="00C46D88" w:rsidRDefault="00A4034A" w:rsidP="00A4034A">
      <w:pPr>
        <w:bidi/>
        <w:spacing w:after="200" w:line="276" w:lineRule="auto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C46D88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lastRenderedPageBreak/>
        <w:t>تشخیص چهره تصاویر ناآشنا:</w:t>
      </w:r>
    </w:p>
    <w:p w14:paraId="6347D67E" w14:textId="6C250B80" w:rsidR="00A4034A" w:rsidRDefault="00A4034A" w:rsidP="007B2CAA">
      <w:pPr>
        <w:spacing w:after="200" w:line="276" w:lineRule="auto"/>
        <w:jc w:val="center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>
        <w:rPr>
          <w:rFonts w:asciiTheme="majorHAnsi" w:hAnsiTheme="majorHAnsi" w:cs="Lotus"/>
          <w:b/>
          <w:bCs/>
          <w:noProof/>
          <w:color w:val="000000"/>
          <w:sz w:val="32"/>
          <w:szCs w:val="32"/>
          <w:shd w:val="clear" w:color="auto" w:fill="FFFFFF"/>
          <w:lang w:bidi="fa-IR"/>
        </w:rPr>
        <w:drawing>
          <wp:inline distT="0" distB="0" distL="0" distR="0" wp14:anchorId="5C45A1CB" wp14:editId="5D645DCD">
            <wp:extent cx="5045710" cy="2838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2C47" w14:textId="17540EA5" w:rsidR="00A4034A" w:rsidRDefault="00A4034A" w:rsidP="00A4034A">
      <w:pPr>
        <w:bidi/>
        <w:spacing w:after="200" w:line="276" w:lineRule="auto"/>
        <w:jc w:val="center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</w:p>
    <w:p w14:paraId="0EC27D6D" w14:textId="5D6CE2E4" w:rsidR="00A4034A" w:rsidRDefault="00A4034A" w:rsidP="007B2CAA">
      <w:pPr>
        <w:spacing w:after="200" w:line="276" w:lineRule="auto"/>
        <w:jc w:val="center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  <w:r>
        <w:rPr>
          <w:rFonts w:asciiTheme="majorHAnsi" w:hAnsiTheme="majorHAnsi" w:cs="Lotus"/>
          <w:b/>
          <w:bCs/>
          <w:noProof/>
          <w:color w:val="000000"/>
          <w:sz w:val="32"/>
          <w:szCs w:val="32"/>
          <w:shd w:val="clear" w:color="auto" w:fill="FFFFFF"/>
          <w:lang w:bidi="fa-IR"/>
        </w:rPr>
        <w:drawing>
          <wp:inline distT="0" distB="0" distL="0" distR="0" wp14:anchorId="63FD5478" wp14:editId="7A0CF055">
            <wp:extent cx="5045710" cy="2838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21F7" w14:textId="62E2298A" w:rsidR="00A4034A" w:rsidRDefault="00A4034A" w:rsidP="00A4034A">
      <w:pPr>
        <w:bidi/>
        <w:spacing w:after="200" w:line="276" w:lineRule="auto"/>
        <w:jc w:val="center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rtl/>
          <w:lang w:bidi="fa-IR"/>
        </w:rPr>
      </w:pPr>
    </w:p>
    <w:p w14:paraId="19606D33" w14:textId="77777777" w:rsidR="00A4034A" w:rsidRPr="00CC258F" w:rsidRDefault="00A4034A" w:rsidP="00A4034A">
      <w:pPr>
        <w:bidi/>
        <w:spacing w:after="200" w:line="276" w:lineRule="auto"/>
        <w:jc w:val="center"/>
        <w:rPr>
          <w:rFonts w:asciiTheme="majorHAnsi" w:hAnsiTheme="majorHAnsi" w:cs="Lotus"/>
          <w:b/>
          <w:bCs/>
          <w:color w:val="000000"/>
          <w:sz w:val="32"/>
          <w:szCs w:val="32"/>
          <w:shd w:val="clear" w:color="auto" w:fill="FFFFFF"/>
          <w:lang w:bidi="fa-IR"/>
        </w:rPr>
      </w:pPr>
    </w:p>
    <w:p w14:paraId="561B654D" w14:textId="25562AF8" w:rsidR="00377E82" w:rsidRPr="00C43868" w:rsidRDefault="000A766A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</w:pPr>
      <w:r w:rsidRPr="00C43868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  <w:lastRenderedPageBreak/>
        <w:t>Related Works:</w:t>
      </w:r>
    </w:p>
    <w:p w14:paraId="75BB34B2" w14:textId="52278975" w:rsidR="000A766A" w:rsidRPr="00C43868" w:rsidRDefault="000A766A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</w:pPr>
      <w:bookmarkStart w:id="5" w:name="_Hlk31219385"/>
      <w:r w:rsidRPr="00C43868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کارهای مرتبط:</w:t>
      </w:r>
    </w:p>
    <w:bookmarkEnd w:id="5"/>
    <w:p w14:paraId="51D13FC5" w14:textId="3A5FB0BC" w:rsidR="000A766A" w:rsidRPr="00E96A58" w:rsidRDefault="00D93A57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E96A58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بخش کارهای مرتبط شامل چکیده </w:t>
      </w:r>
      <w:r w:rsidR="009171B0" w:rsidRPr="00E96A58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(</w:t>
      </w:r>
      <w:r w:rsidR="009171B0" w:rsidRPr="00E96A58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Abstract</w:t>
      </w:r>
      <w:r w:rsidR="009171B0" w:rsidRPr="00E96A58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</w:t>
      </w:r>
      <w:r w:rsidRPr="00E96A58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مقالات علمی مرتبط با موضوع و حوزه فعالیت این </w:t>
      </w:r>
      <w:r w:rsidR="00F4755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پروژه</w:t>
      </w:r>
      <w:r w:rsidRPr="00E96A58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است.</w:t>
      </w:r>
    </w:p>
    <w:p w14:paraId="430C52E1" w14:textId="44AC3D3E" w:rsidR="00377E82" w:rsidRPr="00D46F0D" w:rsidRDefault="00D93A57" w:rsidP="007F38BB">
      <w:pPr>
        <w:spacing w:after="200" w:line="276" w:lineRule="auto"/>
        <w:jc w:val="both"/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  <w:t xml:space="preserve">[1] 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Low Resolution Face Recognition Using a Two-Branch Deep Convolutional Neural Network Architecture</w:t>
      </w:r>
    </w:p>
    <w:p w14:paraId="1EB64AF8" w14:textId="1DBA5F5C" w:rsidR="008373DC" w:rsidRPr="00D46F0D" w:rsidRDefault="008373DC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تشخیص چهره</w:t>
      </w:r>
      <w:r w:rsidR="009171B0"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وضوح پایین با استفاده از یک معماری شبکه عصبی </w:t>
      </w:r>
      <w:proofErr w:type="spellStart"/>
      <w:r w:rsidR="00B217F7"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کانولوشن</w:t>
      </w:r>
      <w:proofErr w:type="spellEnd"/>
      <w:r w:rsidR="00EF4246">
        <w:rPr>
          <w:rStyle w:val="FootnoteReference"/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footnoteReference w:id="1"/>
      </w:r>
      <w:r w:rsidR="009171B0"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عمیق دو انشعابی</w:t>
      </w:r>
    </w:p>
    <w:p w14:paraId="72439149" w14:textId="77777777" w:rsidR="00EF4246" w:rsidRDefault="00CF4611" w:rsidP="00EF4246">
      <w:pPr>
        <w:bidi/>
        <w:spacing w:after="200" w:line="276" w:lineRule="auto"/>
        <w:jc w:val="both"/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در اینجا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A520B5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روش بد</w:t>
      </w:r>
      <w:r w:rsidR="00A520B5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یع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A520B5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A520B5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وضوح پا</w:t>
      </w:r>
      <w:r w:rsidR="00A520B5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یین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استفاده از </w:t>
      </w:r>
      <w:proofErr w:type="spellStart"/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شبکه</w:t>
      </w:r>
      <w:r w:rsidR="00A520B5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A520B5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عصب</w:t>
      </w:r>
      <w:r w:rsidR="00A520B5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B217F7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کانولوشن</w:t>
      </w:r>
      <w:proofErr w:type="spellEnd"/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A520B5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A520B5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DCNNs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 پ</w:t>
      </w:r>
      <w:r w:rsidR="00A520B5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A520B5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F920F2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شود</w:t>
      </w:r>
      <w:r w:rsidR="00A520B5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معمار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یشنهادی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دو </w:t>
      </w:r>
      <w:r w:rsidR="00FB2D07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بخش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lang w:bidi="fa-IR"/>
        </w:rPr>
        <w:t>DCNN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تشک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یل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شده است تا تصاو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با وضوح بالا و پا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یین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در 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فضا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مشترک با تحولات </w:t>
      </w:r>
      <w:proofErr w:type="spellStart"/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غ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یرخطی</w:t>
      </w:r>
      <w:proofErr w:type="spellEnd"/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ترس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کنند.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FB2D07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بخش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مربوط به تبد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یل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تصاو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وضوح بالا از 14 لا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تشک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یل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شده است و </w:t>
      </w:r>
      <w:r w:rsidR="00FB2D07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بخش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یگر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تصاو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با وضوح پا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یین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به فضا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مشترک نگاشت م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کند شامل 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شبکه 5 لا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وضوح فوق العاده متصل به 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شبکه 14 لا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است.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فاصله ب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تصاو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وضوح بالا و پا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یین،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پردازش </w:t>
      </w:r>
      <w:proofErr w:type="spellStart"/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پسرو</w:t>
      </w:r>
      <w:proofErr w:type="spellEnd"/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(</w:t>
      </w:r>
      <w:r w:rsidR="0011093B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backpropagated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برا</w:t>
      </w:r>
      <w:r w:rsidR="00E96A58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آموزش شبکه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E96A58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 است.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روش پ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مجموعه داده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11093B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FERET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11093B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LFW</w:t>
      </w:r>
      <w:r w:rsidR="0011093B" w:rsidRPr="00D46F0D">
        <w:rPr>
          <w:rFonts w:ascii="Courier New" w:hAnsi="Courier New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و </w:t>
      </w:r>
      <w:r w:rsidR="0011093B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MBGC</w:t>
      </w:r>
      <w:r w:rsidR="0011093B" w:rsidRPr="00D46F0D">
        <w:rPr>
          <w:rFonts w:ascii="Courier New" w:hAnsi="Courier New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مورد ارز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یابی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قرار گرفته و با روش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رقابت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یشرفته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یسه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شده است.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ارز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یابی‌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تجرب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گسترده نشان م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دهد که روش ارائه شده به طور قابل توجه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عملکرد تشخ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به و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یژه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تصاو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کاوشگر صورت با وضوح بس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یار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کم (5٪ در دقت تشخ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 بهبود م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بخشد.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علاوه بر ا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م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تواند 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تصو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lastRenderedPageBreak/>
        <w:t>وضوح بالا از تصو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مربوط به کاوشگر با وضوح پا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یین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قابل مقا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یسه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روش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فوق العاده وضوح عال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نظر ک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یفیت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بصر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است، بازساز</w:t>
      </w:r>
      <w:r w:rsidR="0011093B" w:rsidRPr="00D46F0D">
        <w:rPr>
          <w:rFonts w:ascii="Courier New" w:hAnsi="Courier New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1093B" w:rsidRPr="00D46F0D"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کند.</w:t>
      </w:r>
    </w:p>
    <w:p w14:paraId="463EAEDB" w14:textId="77777777" w:rsidR="00EF4246" w:rsidRDefault="00EF4246" w:rsidP="00EF4246">
      <w:pPr>
        <w:bidi/>
        <w:spacing w:after="200" w:line="276" w:lineRule="auto"/>
        <w:jc w:val="both"/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</w:p>
    <w:p w14:paraId="7EF617ED" w14:textId="77777777" w:rsidR="00EF4246" w:rsidRDefault="00EF4246" w:rsidP="00EF4246">
      <w:pPr>
        <w:bidi/>
        <w:spacing w:after="200" w:line="276" w:lineRule="auto"/>
        <w:jc w:val="both"/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</w:p>
    <w:p w14:paraId="4228F287" w14:textId="6DC6CEBD" w:rsidR="0011093B" w:rsidRPr="00EF4246" w:rsidRDefault="0011093B" w:rsidP="00EF4246">
      <w:pPr>
        <w:bidi/>
        <w:spacing w:after="200" w:line="276" w:lineRule="auto"/>
        <w:jc w:val="both"/>
        <w:rPr>
          <w:rFonts w:ascii="Courier New" w:hAnsi="Courier New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  <w:t xml:space="preserve">[2] 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Face-Specific Data Augmentation for Unconstrained Face Recognition</w:t>
      </w:r>
    </w:p>
    <w:p w14:paraId="070914FF" w14:textId="73D08496" w:rsidR="00CF4611" w:rsidRPr="00D46F0D" w:rsidRDefault="00CF4611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افزا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یش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اطلاعات خاص چهره برا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چهره بدون محدود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یت</w:t>
      </w:r>
    </w:p>
    <w:p w14:paraId="2754BAB5" w14:textId="31755352" w:rsidR="007F38BB" w:rsidRPr="00D46F0D" w:rsidRDefault="00CF4611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دو مسئله به عنوان کل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توسعه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یستم‌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موثر شناسا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ی‌شوند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: حداکثر رساندن تغ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ییرات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ظاهر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تصاو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i/>
          <w:iCs/>
          <w:color w:val="000000"/>
          <w:sz w:val="28"/>
          <w:szCs w:val="28"/>
          <w:shd w:val="clear" w:color="auto" w:fill="FFFFFF"/>
          <w:rtl/>
          <w:lang w:bidi="fa-IR"/>
        </w:rPr>
        <w:t>آموزش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به حداقل رساندن تغ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ییرات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ظاهر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تصاو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FB2D07" w:rsidRPr="00D46F0D">
        <w:rPr>
          <w:rFonts w:asciiTheme="majorHAnsi" w:hAnsiTheme="majorHAnsi" w:cs="Lotus" w:hint="cs"/>
          <w:b/>
          <w:bCs/>
          <w:i/>
          <w:iCs/>
          <w:color w:val="000000"/>
          <w:sz w:val="28"/>
          <w:szCs w:val="28"/>
          <w:shd w:val="clear" w:color="auto" w:fill="FFFFFF"/>
          <w:rtl/>
          <w:lang w:bidi="fa-IR"/>
        </w:rPr>
        <w:t>تست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اول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آموزش 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یستم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 هر نوع تغ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ظاهر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در نها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آن روبرو خواهد شد لازم </w:t>
      </w:r>
      <w:r w:rsidR="00260E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دارد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اغلب با جمع آور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مجموعه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آموزش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گسترده با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یلیون‌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تصو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مورد بررس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قرار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یرد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حالت دوم شامل اشکال مختلف عاد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ظاهر 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بردن عوامل مزاحم 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کننده در زمان </w:t>
      </w:r>
      <w:r w:rsidR="00FB2D0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تست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ساده ساز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یسه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تست است.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اینجا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تکن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260E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بد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یع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افزا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داده چهره خاص کارآمد را توص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یف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نشان م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برا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هر دو هدف 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یده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آل هستند.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با استفاده از دانش </w:t>
      </w:r>
      <w:proofErr w:type="spellStart"/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proofErr w:type="spellEnd"/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proofErr w:type="spellStart"/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شکل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سه بعد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ظاهر آنها، موارد ز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نشان م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: (الف) </w:t>
      </w:r>
      <w:proofErr w:type="spellStart"/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توان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proofErr w:type="spellEnd"/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داده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آموزش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برا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با تنوع ظاهر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خاص، به طور مصنوع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بهبود ده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(ب) 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داده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آموزش مصنوع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تواند به صورت آنلا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(درون خطی) 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تول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شو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د، در نت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یجه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یازهای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انبوه ذخ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یره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ساز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مجموعه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آموزش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مق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یاس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بزرگ را کاهش م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دهد و آموزش را برا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بس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یاری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تغ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ییرات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ظاهر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ساده م</w:t>
      </w:r>
      <w:r w:rsidR="009833B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833B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کند.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سرانجام، (ج) </w:t>
      </w:r>
      <w:proofErr w:type="spellStart"/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تکن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یک‌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سر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یع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تقو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داده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 م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توانند در زمان </w:t>
      </w:r>
      <w:r w:rsidR="00FB2D0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تست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کاهش تغ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ییرات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ظاهر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بهبود نما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استفاده شوند.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با همد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یگر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با جد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یدترین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تکن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ها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فن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خط </w:t>
      </w:r>
      <w:r w:rsidR="008669A2" w:rsidRPr="00D46F0D">
        <w:rPr>
          <w:rFonts w:asciiTheme="majorHAnsi" w:hAnsiTheme="majorHAnsi" w:cs="Lotus"/>
          <w:color w:val="000000"/>
          <w:sz w:val="28"/>
          <w:szCs w:val="28"/>
          <w:shd w:val="clear" w:color="auto" w:fill="FFFFFF"/>
          <w:lang w:bidi="fa-IR"/>
        </w:rPr>
        <w:t>]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لوله</w:t>
      </w:r>
      <w:r w:rsidR="008669A2" w:rsidRPr="00D46F0D">
        <w:rPr>
          <w:rFonts w:asciiTheme="majorHAnsi" w:hAnsiTheme="majorHAnsi" w:cs="Lotus"/>
          <w:color w:val="000000"/>
          <w:sz w:val="28"/>
          <w:szCs w:val="28"/>
          <w:shd w:val="clear" w:color="auto" w:fill="FFFFFF"/>
          <w:lang w:bidi="fa-IR"/>
        </w:rPr>
        <w:t>[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شناسا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بس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یار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مؤثر را توص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یف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</w:t>
      </w:r>
      <w:r w:rsidR="00260E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در زمان 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انقیاد (</w:t>
      </w:r>
      <w:r w:rsidR="008669A2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submission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نتا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پ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یشرفته‌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در چند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مع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یار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بدست </w:t>
      </w:r>
      <w:proofErr w:type="spellStart"/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</w:t>
      </w:r>
      <w:r w:rsidR="008669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8669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آور</w:t>
      </w:r>
      <w:r w:rsidR="00260E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</w:t>
      </w:r>
      <w:proofErr w:type="spellEnd"/>
      <w:r w:rsidR="00601AB0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14927EAC" w14:textId="0085C476" w:rsidR="00601AB0" w:rsidRPr="00D46F0D" w:rsidRDefault="00601AB0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  <w:lastRenderedPageBreak/>
        <w:t xml:space="preserve">[3] 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Automatic Attendance System Using Deep Learning Framework</w:t>
      </w:r>
    </w:p>
    <w:p w14:paraId="34E03F42" w14:textId="53A2A504" w:rsidR="0082177B" w:rsidRPr="00D46F0D" w:rsidRDefault="0082177B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س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یستم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حضور و غ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یاب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خودکار با استفاده از چارچوب 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یادگیری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عم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یق</w:t>
      </w:r>
    </w:p>
    <w:p w14:paraId="21A17B39" w14:textId="065419D9" w:rsidR="0082177B" w:rsidRPr="00D46F0D" w:rsidRDefault="0082177B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حضور و 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یاب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کلاس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‌های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بزرگ کار دشوار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تکرار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ی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و زمان ارزشمند کلاس را </w:t>
      </w:r>
      <w:r w:rsidR="00260E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هدر می‌دهد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جلوگ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مشکلات،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یستم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حضور و 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یاب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خودکار را با استفاده از چارچوب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260E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شود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یستم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حضور و 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یاب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خودکار بر اساس پردازش تصو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شامل دو مرحله است: </w:t>
      </w:r>
      <w:r w:rsidRPr="00D46F0D">
        <w:rPr>
          <w:rFonts w:asciiTheme="majorHAnsi" w:hAnsiTheme="majorHAnsi" w:cs="Lotus" w:hint="cs"/>
          <w:b/>
          <w:bCs/>
          <w:i/>
          <w:iCs/>
          <w:color w:val="000000"/>
          <w:sz w:val="28"/>
          <w:szCs w:val="28"/>
          <w:shd w:val="clear" w:color="auto" w:fill="FFFFFF"/>
          <w:rtl/>
          <w:lang w:bidi="fa-IR"/>
        </w:rPr>
        <w:t>یافتن</w:t>
      </w:r>
      <w:r w:rsidRPr="00D46F0D">
        <w:rPr>
          <w:rFonts w:asciiTheme="majorHAnsi" w:hAnsiTheme="majorHAnsi" w:cs="Lotus"/>
          <w:b/>
          <w:bCs/>
          <w:i/>
          <w:iCs/>
          <w:color w:val="000000"/>
          <w:sz w:val="28"/>
          <w:szCs w:val="28"/>
          <w:shd w:val="clear" w:color="auto" w:fill="FFFFFF"/>
          <w:rtl/>
          <w:lang w:bidi="fa-IR"/>
        </w:rPr>
        <w:t xml:space="preserve"> چهره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</w:t>
      </w:r>
      <w:r w:rsidRPr="00D46F0D">
        <w:rPr>
          <w:rFonts w:asciiTheme="majorHAnsi" w:hAnsiTheme="majorHAnsi" w:cs="Lotus"/>
          <w:b/>
          <w:bCs/>
          <w:i/>
          <w:iCs/>
          <w:color w:val="000000"/>
          <w:sz w:val="28"/>
          <w:szCs w:val="28"/>
          <w:shd w:val="clear" w:color="auto" w:fill="FFFFFF"/>
          <w:rtl/>
          <w:lang w:bidi="fa-IR"/>
        </w:rPr>
        <w:t>تشخ</w:t>
      </w:r>
      <w:r w:rsidRPr="00D46F0D">
        <w:rPr>
          <w:rFonts w:asciiTheme="majorHAnsi" w:hAnsiTheme="majorHAnsi" w:cs="Lotus" w:hint="cs"/>
          <w:b/>
          <w:bCs/>
          <w:i/>
          <w:i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i/>
          <w:iCs/>
          <w:color w:val="000000"/>
          <w:sz w:val="28"/>
          <w:szCs w:val="28"/>
          <w:shd w:val="clear" w:color="auto" w:fill="FFFFFF"/>
          <w:rtl/>
          <w:lang w:bidi="fa-IR"/>
        </w:rPr>
        <w:t xml:space="preserve"> چهره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یافتن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مسائل </w:t>
      </w:r>
      <w:r w:rsidR="00260E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مورد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تحق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خوب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حوزه </w:t>
      </w:r>
      <w:r w:rsidR="00260E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بینایی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یانه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هستند، اگرچه به دل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یل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ییرات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موقع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شرا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یط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مختلف نورپرداز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انسداد هنوز حل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نشده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اند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در ا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کار، از مدل پ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یشرفته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کشف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برا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یافتن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proofErr w:type="spellEnd"/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معمار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شناسایی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جد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شناسا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proofErr w:type="spellEnd"/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استفاده کرد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ه‌ایم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شبکه تأ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یید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پ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</w:t>
      </w:r>
      <w:proofErr w:type="spellStart"/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شبکه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یشرفته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سطح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تر</w:t>
      </w:r>
      <w:proofErr w:type="spellEnd"/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 و به عملکرد تشخ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</w:t>
      </w:r>
      <w:proofErr w:type="spellStart"/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مشابه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‌ای</w:t>
      </w:r>
      <w:proofErr w:type="spellEnd"/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دست 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یافته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است.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ما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2771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%</w:t>
      </w:r>
      <w:r w:rsidR="00D2771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98.67 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</w:t>
      </w:r>
      <w:r w:rsidR="00D2771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LFW</w:t>
      </w:r>
      <w:r w:rsidR="00D2771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و </w:t>
      </w:r>
      <w:r w:rsidR="00D2771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%</w:t>
      </w:r>
      <w:r w:rsidR="00D2771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100 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در داده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56700F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classroom</w:t>
      </w:r>
      <w:r w:rsidR="00D2771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دست </w:t>
      </w:r>
      <w:proofErr w:type="spellStart"/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یافته‌ایم</w:t>
      </w:r>
      <w:proofErr w:type="spellEnd"/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داده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کلاس برا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اجرا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(پیاده سازی)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عمل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شبکه کامل در ط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</w:t>
      </w:r>
      <w:r w:rsidR="00D2771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D2771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کار توسط ما ساخته شده است.</w:t>
      </w:r>
    </w:p>
    <w:p w14:paraId="305E79F3" w14:textId="5E452152" w:rsidR="00A42976" w:rsidRDefault="00A42976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1D1C3AE5" w14:textId="5F0C14CB" w:rsidR="007F38BB" w:rsidRDefault="007F38BB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6D869306" w14:textId="5EC340DE" w:rsidR="007F38BB" w:rsidRDefault="007F38BB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039C6FE0" w14:textId="237C9515" w:rsidR="007F38BB" w:rsidRDefault="007F38BB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7D6FFCA6" w14:textId="4C3C6B15" w:rsidR="007F38BB" w:rsidRDefault="007F38BB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44E4EB5B" w14:textId="1D25DD06" w:rsidR="007F38BB" w:rsidRDefault="007F38BB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02A82E13" w14:textId="77777777" w:rsidR="00EF4246" w:rsidRDefault="00EF4246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</w:p>
    <w:p w14:paraId="2D430603" w14:textId="777FF35D" w:rsidR="00D27717" w:rsidRPr="00D46F0D" w:rsidRDefault="00D27717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  <w:lastRenderedPageBreak/>
        <w:t>[</w:t>
      </w: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rtl/>
          <w:lang w:bidi="fa-IR"/>
        </w:rPr>
        <w:t>4</w:t>
      </w: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  <w:t>]</w:t>
      </w: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rtl/>
          <w:lang w:bidi="fa-IR"/>
        </w:rPr>
        <w:t xml:space="preserve"> </w:t>
      </w:r>
      <w:r w:rsidR="00990ED1"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Effect of subject's age and gender on face recognition results</w:t>
      </w:r>
    </w:p>
    <w:p w14:paraId="7755D972" w14:textId="261746CC" w:rsidR="00990ED1" w:rsidRPr="00D46F0D" w:rsidRDefault="00990ED1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تأث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سن و جنس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فرد بر نتا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یج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چهره</w:t>
      </w:r>
    </w:p>
    <w:p w14:paraId="71460052" w14:textId="0D2961DA" w:rsidR="00B331C8" w:rsidRPr="00D46F0D" w:rsidRDefault="003C44D0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امروزه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مکان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یشتر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یشتری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 احراز هو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احت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یاج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دارند.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فناور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کامل 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تحق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یقات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تأ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صحت 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شاخص مهم 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ارز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یابی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الگور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یتم‌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احراز هو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به منظور بهبود دقت در تأ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از چهره پ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یشرفته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(قبلا تهیه شده)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استفاده 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شود.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الگور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یتم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خصوص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روش مؤثر است، اما همچن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الگور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یتم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مف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بررس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عوامل مؤثر بر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صورت است.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بنابرا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بس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یاری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محققان نتا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بر اساس نکات صورت، نور و سا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عوامل مورد مطالعه قرار 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دهند.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مقاله همچن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مطالعه در مورد عوامل مؤثر در 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است، به طور عمده با بررس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تأث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سن و عوامل جنس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نتا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احراز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استفاده از روش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طبقه بند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صورت.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نتا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نشان 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دهد که 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یانگین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 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%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83.73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رسد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. </w:t>
      </w:r>
      <w:r w:rsidR="0056700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همچنین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مقاله به بررس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تأث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سن و جنس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 نتا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طبقه بند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7228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پردازد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7228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7228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نتا</w:t>
      </w:r>
      <w:r w:rsidR="007228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</w:t>
      </w:r>
      <w:r w:rsidR="007228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نشان م</w:t>
      </w:r>
      <w:r w:rsidR="007228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7228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دهد که </w:t>
      </w:r>
      <w:r w:rsidR="007228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اثر</w:t>
      </w:r>
      <w:r w:rsidR="007228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7228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7228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مردان م</w:t>
      </w:r>
      <w:r w:rsidR="007228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یانسال</w:t>
      </w:r>
      <w:r w:rsidR="007228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</w:t>
      </w:r>
      <w:r w:rsidR="007228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مبحث افراد</w:t>
      </w:r>
      <w:r w:rsidR="007228A2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مذکر کمتر از جوانان و سالمندان است.</w:t>
      </w:r>
      <w:r w:rsidR="007228A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تاثیر سن در شناخت زنان اثر چندان زیادی ندارد. </w:t>
      </w:r>
      <w:r w:rsidR="00B331C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مرد</w:t>
      </w:r>
      <w:r w:rsidR="00B331C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 نسبت به زنان م</w:t>
      </w:r>
      <w:r w:rsidR="00B331C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یزان</w:t>
      </w:r>
      <w:r w:rsidR="00B331C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B331C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تشخیص</w:t>
      </w:r>
      <w:r w:rsidR="00B331C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بالاتر</w:t>
      </w:r>
      <w:r w:rsidR="00B331C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B331C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دارند.</w:t>
      </w:r>
    </w:p>
    <w:p w14:paraId="4A0762CC" w14:textId="77777777" w:rsidR="00A42976" w:rsidRDefault="00A42976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33C0EA23" w14:textId="77777777" w:rsidR="007F38BB" w:rsidRDefault="007F38BB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41375C88" w14:textId="77777777" w:rsidR="007F38BB" w:rsidRDefault="007F38BB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1BD2531F" w14:textId="77777777" w:rsidR="007F38BB" w:rsidRDefault="007F38BB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136E3F1D" w14:textId="77777777" w:rsidR="007F38BB" w:rsidRDefault="007F38BB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51884988" w14:textId="77777777" w:rsidR="00EF4246" w:rsidRDefault="00EF4246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lang w:bidi="fa-IR"/>
        </w:rPr>
      </w:pPr>
    </w:p>
    <w:p w14:paraId="1B7DA74C" w14:textId="08FC48FA" w:rsidR="00B331C8" w:rsidRPr="00D46F0D" w:rsidRDefault="00B331C8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  <w:lastRenderedPageBreak/>
        <w:t xml:space="preserve">[5] </w:t>
      </w:r>
      <w:r w:rsidR="00A42976"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A Comprehensive Study on Center Loss for Deep Face Recognition</w:t>
      </w:r>
    </w:p>
    <w:p w14:paraId="70027E11" w14:textId="77B43F01" w:rsidR="00A42976" w:rsidRPr="00D46F0D" w:rsidRDefault="00A42976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یک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مطالعه جامع در مورد فقدان مرک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ز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(تمرکز)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چهره عم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یق</w:t>
      </w:r>
    </w:p>
    <w:p w14:paraId="58E1FBED" w14:textId="74C9701F" w:rsidR="00A42976" w:rsidRPr="00D46F0D" w:rsidRDefault="00A42976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شبکه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عصب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B217F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کانولوشن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CNN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 که با از 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رفتن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یشینه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نرم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افزار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Softmax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آموزش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یده‌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اند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در تعداد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مشکلات شناخت مجموعه 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بسته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Close-Set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موفق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چشمگ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یده‌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اند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به عنوان مثال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: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حرکت و 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یره.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بر خلاف کارها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مجموعه 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بسته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مجموعه باز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985B24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Open-Set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 که در آن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کلاس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تست (اشخاص) معمولاً با آنها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در آموزش هستند متفاوت است.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مقاله با توسعه از 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فقدان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مرکز، به و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مجموعه باز تشخ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</w:t>
      </w:r>
      <w:proofErr w:type="spellStart"/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پردازد</w:t>
      </w:r>
      <w:proofErr w:type="spellEnd"/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به طور خاص، از دست دادن مرکز به طور همزمان 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مرکز برا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هر کلاس 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گ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یرد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و فاصله ب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تصاو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و مراکز کلاس مربوطه را کاهش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penalize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: 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ح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ذ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ف 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یا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کاهش تاث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یر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یک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پارامتر در معادله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985B2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85B2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دهد.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آموزش با فقدان مرکز، 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CNN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ها را قادر </w:t>
      </w:r>
      <w:proofErr w:type="spellStart"/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سازد</w:t>
      </w:r>
      <w:proofErr w:type="spellEnd"/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با دو خاص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مطلوب استخراج کنند: تفک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کلاس و فشردگ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درون کلاس. بعلاوه، فقدان مرکز را از دو جنبه گسترش م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ابتدا، ما پارامترها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مشترک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ب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یشینه</w:t>
      </w:r>
      <w:proofErr w:type="spellEnd"/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نرم</w:t>
      </w:r>
      <w:r w:rsidR="0075689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افزار و از دست رفتن مرکز اتخاذ م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تا پارامترها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اضاف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معرف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شده توسط مراکز را کاهش ده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دوم، ما مفهوم مرکز را از 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نقطه به 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منطقه در فضا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تعب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تعم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که بعدا به ما امکان م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دهد تا تغ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ییرات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درون کلاس را به خود اختصاص ده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از دست رفتن مرکز پ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یشرفته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قدرت </w:t>
      </w:r>
      <w:proofErr w:type="spellStart"/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تما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یزآمیز</w:t>
      </w:r>
      <w:proofErr w:type="spellEnd"/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به طور قابل توجه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افزا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دهد.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نتا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تجرب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نشان م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دهد که روش ما در چند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مع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یار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مهم تشخ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چهره، از جمله 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Labeled Faces in the Wild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955694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YouTube Faces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IJB-A Janus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و </w:t>
      </w:r>
      <w:proofErr w:type="spellStart"/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MegaFace</w:t>
      </w:r>
      <w:proofErr w:type="spellEnd"/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 xml:space="preserve"> Challenging 1</w:t>
      </w:r>
      <w:r w:rsidR="00911F9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به دقت بالا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دست </w:t>
      </w:r>
      <w:proofErr w:type="spellStart"/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5569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11F9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یابد</w:t>
      </w:r>
      <w:proofErr w:type="spellEnd"/>
      <w:r w:rsidR="00911F9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3758E0ED" w14:textId="67B9AE93" w:rsidR="00955694" w:rsidRDefault="00955694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7E96FD9F" w14:textId="77777777" w:rsidR="00EF4246" w:rsidRDefault="00EF4246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lang w:bidi="fa-IR"/>
        </w:rPr>
      </w:pPr>
    </w:p>
    <w:p w14:paraId="596B2C5F" w14:textId="7479C567" w:rsidR="00955694" w:rsidRPr="00D46F0D" w:rsidRDefault="00955694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  <w:lastRenderedPageBreak/>
        <w:t xml:space="preserve">[6] 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Deep class-skewed learning for face recognition</w:t>
      </w:r>
    </w:p>
    <w:p w14:paraId="12601023" w14:textId="6EA60C7D" w:rsidR="00955694" w:rsidRPr="00D46F0D" w:rsidRDefault="00955694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یادگیری عمیق کلاس اریب</w:t>
      </w:r>
      <w:r w:rsidR="008504D4"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(</w:t>
      </w:r>
      <w:r w:rsidR="008504D4"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کج، منحرف</w:t>
      </w:r>
      <w:r w:rsidR="008504D4"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)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برای تشخیص چهره</w:t>
      </w:r>
    </w:p>
    <w:p w14:paraId="0318E442" w14:textId="1243205E" w:rsidR="008504D4" w:rsidRPr="00D46F0D" w:rsidRDefault="008504D4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مجموعه داده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اغلب توز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یع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کلاس کاملاً ار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یب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دارند،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یعنی،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کلاس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غن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 (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Rich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حاو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موارد 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هستند، در حال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فقط معدود تصاو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کلاس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فقیر (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Poor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تعلق دارند.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کاهش 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مسئله، در 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مقاله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کلاس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اریب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دو جنبه بررس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ی‌شود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: تقو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نرمال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مقابله با مشکل توز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یع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بدون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توازن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روش تقو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جد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با عنوان افزا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حاش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بزرگ (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LMFA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 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تقو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سخت و مساو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توز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یع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کلاس ارائه 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FF6242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شود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که منجر به مرزها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طبقه بند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متوازن 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طبقات غن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فق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شود.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با در نظر گرفتن شکاف توز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یع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آموزش و </w:t>
      </w:r>
      <w:r w:rsidR="00FB2D0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تست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عاد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جد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 نام عاد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دامنه قابل انتقال (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TDN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 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عاد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خاص دامنه برا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اطاعت از توز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یع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یکسان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گاوس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proofErr w:type="spellEnd"/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7D00C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Gaussian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: </w:t>
      </w:r>
      <w:proofErr w:type="spellStart"/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گوسی</w:t>
      </w:r>
      <w:proofErr w:type="spellEnd"/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ریاضیات)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تقو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تعم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شده است.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FB2D0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تست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گسترده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پنج مجموعه داده محبوب تشخ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از جمله </w:t>
      </w:r>
      <w:r w:rsidR="007D00C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 xml:space="preserve">LFW 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7D00C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 xml:space="preserve">YTF 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7D00C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 xml:space="preserve">CFP 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proofErr w:type="spellStart"/>
      <w:r w:rsidR="007D00C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AgeDB</w:t>
      </w:r>
      <w:proofErr w:type="spellEnd"/>
      <w:r w:rsidR="007D00C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و </w:t>
      </w:r>
      <w:proofErr w:type="spellStart"/>
      <w:r w:rsidR="007D00C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MegaFace</w:t>
      </w:r>
      <w:proofErr w:type="spellEnd"/>
      <w:r w:rsidR="007D00C7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انجام شده است.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ما به طور قابل توجه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بهتر از روش</w:t>
      </w:r>
      <w:r w:rsidR="00BA67B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مدرن، که اثربخش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="00BA67B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متعادل 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کلاس پ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ماست، به نتا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قابل توجه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رس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یده</w:t>
      </w:r>
      <w:r w:rsidR="00BA67B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</w:t>
      </w:r>
      <w:r w:rsidR="007D00C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proofErr w:type="spellEnd"/>
      <w:r w:rsidR="007D00C7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62DF2FA7" w14:textId="77777777" w:rsidR="00EC5B7E" w:rsidRDefault="00EC5B7E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5CE0A124" w14:textId="77777777" w:rsidR="007F38BB" w:rsidRDefault="007F38BB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0AA15CA1" w14:textId="77777777" w:rsidR="007F38BB" w:rsidRDefault="007F38BB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0DBDEA2E" w14:textId="77777777" w:rsidR="007F38BB" w:rsidRDefault="007F38BB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709DE9BA" w14:textId="77777777" w:rsidR="007F38BB" w:rsidRDefault="007F38BB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0C7CC109" w14:textId="77777777" w:rsidR="00EF4246" w:rsidRDefault="00EF4246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lang w:bidi="fa-IR"/>
        </w:rPr>
      </w:pPr>
    </w:p>
    <w:p w14:paraId="1B45D2DB" w14:textId="018CAAB0" w:rsidR="00BA67B7" w:rsidRPr="00D46F0D" w:rsidRDefault="00BA67B7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  <w:lastRenderedPageBreak/>
        <w:t xml:space="preserve">[7] </w:t>
      </w:r>
      <w:proofErr w:type="spellStart"/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DLFace</w:t>
      </w:r>
      <w:proofErr w:type="spellEnd"/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: Deep local descriptor for cross-modality face recognition</w:t>
      </w:r>
    </w:p>
    <w:p w14:paraId="1AD0602B" w14:textId="39CCD008" w:rsidR="00BA67B7" w:rsidRPr="00D46F0D" w:rsidRDefault="00BA67B7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proofErr w:type="spellStart"/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DLFace</w:t>
      </w:r>
      <w:proofErr w:type="spellEnd"/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rtl/>
          <w:lang w:bidi="fa-IR"/>
        </w:rPr>
        <w:t xml:space="preserve">: 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توص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یف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کننده عم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یق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محل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برا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چهره متقابل</w:t>
      </w:r>
    </w:p>
    <w:p w14:paraId="01559F5F" w14:textId="159DC6DD" w:rsidR="000830E7" w:rsidRPr="00D46F0D" w:rsidRDefault="000830E7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شناسا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متقابل با هدف شناسا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روش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مختلف از جمله تطب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طرح با عکس، تصاو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با وضوح پا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تصاو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وضوح بالا و در نزد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تصاو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مادون قرمز با تصاو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روشنا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بصر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انجام 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شود به دل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یل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شکاف ک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یفیت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ناش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بافت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وضوح و تغ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ییرا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 روشنا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یکردهای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موجود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رو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یکردهای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دست ساز استفاده 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 که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توز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یع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اطلاعات ذات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ناد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یده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گ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یرد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الگور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یتم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مبتن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تصاو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جامع صورت که از اطلاعات محل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صورت استفاده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نکرده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‌اند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مقاله، 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چارچوب 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محل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توص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یف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کننده عم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متقابل ارائه م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که هدف آن 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اطلاعات محل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تفک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کننده و فشرده به طور مستق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</w:t>
      </w:r>
      <w:proofErr w:type="spellStart"/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تکه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166735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Patches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صورت خام است.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برا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ب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بردن شکاف ک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یفیت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سطح </w:t>
      </w:r>
      <w:proofErr w:type="spellStart"/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تکه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محل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که پس از آن در </w:t>
      </w:r>
      <w:proofErr w:type="spellStart"/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شبکه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عصب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B217F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کانولوشن</w:t>
      </w:r>
      <w:proofErr w:type="spellEnd"/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استخراج توص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یفگر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محل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یکپارچه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شده است، ضر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یب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متقابل جد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ارائه شده است.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توص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یفگر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محل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م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8F3D7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توان به راحت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هر س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یستم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سنت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به کار برد، و از </w:t>
      </w:r>
      <w:proofErr w:type="spellStart"/>
      <w:r w:rsidR="008F3D74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Fisherface</w:t>
      </w:r>
      <w:proofErr w:type="spellEnd"/>
      <w:r w:rsidR="008F3D74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به عنوان نمونه در مقاله استفاده م</w:t>
      </w:r>
      <w:r w:rsidR="00166735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8F3D7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‌شود</w:t>
      </w:r>
      <w:r w:rsidR="00166735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EC5B7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FB2D0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تست</w:t>
      </w:r>
      <w:r w:rsidR="00EC5B7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EC5B7E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EC5B7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EC5B7E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گسترده در شش مجموعه داده شناسا</w:t>
      </w:r>
      <w:r w:rsidR="00EC5B7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="00EC5B7E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متقابل به طور گسترده استفاده م</w:t>
      </w:r>
      <w:r w:rsidR="00EC5B7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EC5B7E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شود </w:t>
      </w:r>
      <w:r w:rsidR="00EC5B7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که </w:t>
      </w:r>
      <w:r w:rsidR="00EC5B7E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نشان از برتر</w:t>
      </w:r>
      <w:r w:rsidR="00EC5B7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C5B7E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روش پ</w:t>
      </w:r>
      <w:r w:rsidR="00EC5B7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یشنهادی</w:t>
      </w:r>
      <w:r w:rsidR="00EC5B7E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نسبت به روش</w:t>
      </w:r>
      <w:r w:rsidR="00EC5B7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EC5B7E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EC5B7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C5B7E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EC5B7E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مدرن دارد</w:t>
      </w:r>
      <w:r w:rsidR="00EC5B7E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46F5CACF" w14:textId="77777777" w:rsidR="00EC5B7E" w:rsidRDefault="00EC5B7E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7BFF3CF8" w14:textId="77777777" w:rsidR="007F38BB" w:rsidRDefault="007F38BB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79B33C38" w14:textId="77777777" w:rsidR="007F38BB" w:rsidRDefault="007F38BB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446ED50D" w14:textId="77777777" w:rsidR="007F38BB" w:rsidRDefault="007F38BB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rtl/>
          <w:lang w:bidi="fa-IR"/>
        </w:rPr>
      </w:pPr>
    </w:p>
    <w:p w14:paraId="6EACE857" w14:textId="77777777" w:rsidR="00EF4246" w:rsidRDefault="00EF4246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4"/>
          <w:szCs w:val="24"/>
          <w:shd w:val="clear" w:color="auto" w:fill="FFFFFF"/>
          <w:lang w:bidi="fa-IR"/>
        </w:rPr>
      </w:pPr>
    </w:p>
    <w:p w14:paraId="13EC4DBB" w14:textId="2906385C" w:rsidR="00EC5B7E" w:rsidRPr="00D46F0D" w:rsidRDefault="00EC5B7E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  <w:lastRenderedPageBreak/>
        <w:t xml:space="preserve">[8] 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Detecting and Mitigating Adversarial Perturbations for Robust Face</w:t>
      </w:r>
    </w:p>
    <w:p w14:paraId="7EE0BEE8" w14:textId="1109F475" w:rsidR="00EC5B7E" w:rsidRPr="00D46F0D" w:rsidRDefault="00EC5B7E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Recognition</w:t>
      </w:r>
    </w:p>
    <w:p w14:paraId="45F3E779" w14:textId="109ABCD9" w:rsidR="00EC5B7E" w:rsidRPr="00D46F0D" w:rsidRDefault="00EC5B7E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کشف و کاهش اختلالات مقابل برا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چهره </w:t>
      </w:r>
      <w:r w:rsidR="001D17BA"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قدرتمند</w:t>
      </w:r>
    </w:p>
    <w:p w14:paraId="0C190493" w14:textId="200B8CFB" w:rsidR="00EC5B7E" w:rsidRPr="00D46F0D" w:rsidRDefault="00EC5B7E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مدل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مبتن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 معمار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شبکه عصب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DNN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 از قدرت ب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ظرف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بالا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برخوردار هستند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. 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با 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حال، آنها در واقع 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روش جعبه س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یاه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هستند از آنجا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ته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فرمول ر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یاضی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تابع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proofErr w:type="spellEnd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در بس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یاری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</w:t>
      </w:r>
      <w:proofErr w:type="spellStart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لا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ارائه آموخته م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شود کار </w:t>
      </w:r>
      <w:proofErr w:type="spellStart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ساده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یست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 با درک 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امر، بس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یاری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محققان شروع به طراح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روش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proofErr w:type="spellEnd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استفاده به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ینه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اشکالا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ت </w:t>
      </w:r>
      <w:proofErr w:type="spellStart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الگور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یتم‌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مبتن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 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کرده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اند</w:t>
      </w:r>
      <w:proofErr w:type="spellEnd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قابل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اطم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ینان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آنها را مورد سوال قرار داده و </w:t>
      </w:r>
      <w:proofErr w:type="spellStart"/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یکتایی‌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آنها را آشکار م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7A65D4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کند.</w:t>
      </w:r>
      <w:r w:rsidR="007A65D4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در ا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مقاله، سع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شده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سه جنبه مرتبط با </w:t>
      </w:r>
      <w:r w:rsidR="0073431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قابل</w:t>
      </w:r>
      <w:r w:rsidR="0073431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="0073431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اطم</w:t>
      </w:r>
      <w:r w:rsidR="0073431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ینان</w:t>
      </w:r>
      <w:r w:rsidR="0073431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 xml:space="preserve"> </w:t>
      </w:r>
      <w:r w:rsidR="00E072D6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DNN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E072D6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برا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اقدام به حل شود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: (</w:t>
      </w:r>
      <w:r w:rsidR="0073431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الف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 ارز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یابی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تأث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معمار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های</w:t>
      </w:r>
      <w:proofErr w:type="spellEnd"/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از نظر آس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یب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پذ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یری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برابر </w:t>
      </w:r>
      <w:proofErr w:type="spellStart"/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تعرض‌ها</w:t>
      </w:r>
      <w:proofErr w:type="spellEnd"/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(ب) 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شناسا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یکتایی‌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proofErr w:type="spellEnd"/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توص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یف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رفتار پاسخ غ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طب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یعی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ف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یلتر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</w:t>
      </w:r>
      <w:proofErr w:type="spellStart"/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لا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پنهان </w:t>
      </w:r>
      <w:proofErr w:type="spellStart"/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شبکه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(</w:t>
      </w:r>
      <w:r w:rsidR="0073431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ج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اصلاحات در خط </w:t>
      </w:r>
      <w:r w:rsidR="009D2E48" w:rsidRPr="00D46F0D">
        <w:rPr>
          <w:rFonts w:asciiTheme="majorHAnsi" w:hAnsiTheme="majorHAnsi" w:cs="Lotus"/>
          <w:color w:val="000000"/>
          <w:sz w:val="28"/>
          <w:szCs w:val="28"/>
          <w:shd w:val="clear" w:color="auto" w:fill="FFFFFF"/>
          <w:lang w:bidi="fa-IR"/>
        </w:rPr>
        <w:t>]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لوله</w:t>
      </w:r>
      <w:r w:rsidR="009D2E48" w:rsidRPr="00D46F0D">
        <w:rPr>
          <w:rFonts w:asciiTheme="majorHAnsi" w:hAnsiTheme="majorHAnsi" w:cs="Lotus"/>
          <w:color w:val="000000"/>
          <w:sz w:val="28"/>
          <w:szCs w:val="28"/>
          <w:shd w:val="clear" w:color="auto" w:fill="FFFFFF"/>
          <w:lang w:bidi="fa-IR"/>
        </w:rPr>
        <w:t>[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(</w:t>
      </w:r>
      <w:r w:rsidR="009D2E4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Pipeline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پردازش برا</w:t>
      </w:r>
      <w:r w:rsidR="00E072D6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072D6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کاهش مشکل.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ارز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یابی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تجرب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با استفاده از چند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D2E4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DNN</w:t>
      </w:r>
      <w:r w:rsidR="009D2E4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مبتن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 منبع باز و سه پا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یگاه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داده چهره در دسترس عموم نشان م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دهد که عملکرد </w:t>
      </w:r>
      <w:proofErr w:type="spellStart"/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الگور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یتم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مبتن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 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صورت وجود چن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تحر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یفاتی</w:t>
      </w:r>
      <w:proofErr w:type="spellEnd"/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تواند لطمه فراوان</w:t>
      </w:r>
      <w:r w:rsidR="009D2E4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D2E4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بخورد.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همچن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یکردهای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در چهار تحر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یف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شبه تدر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یجی (</w:t>
      </w:r>
      <w:r w:rsidR="00D042E1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Quasi-Imperceptible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موجود ارز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یابی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: </w:t>
      </w:r>
      <w:proofErr w:type="spellStart"/>
      <w:r w:rsidR="00D042E1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DeepFool</w:t>
      </w:r>
      <w:proofErr w:type="spellEnd"/>
      <w:r w:rsidR="00D042E1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اختلالات عمومی مقابل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D042E1" w:rsidRPr="00D46F0D">
        <w:rPr>
          <w:rFonts w:asciiTheme="majorHAnsi" w:hAnsiTheme="majorHAnsi" w:cs="Lotus"/>
          <w:b/>
          <w:bCs/>
          <w:i/>
          <w:iCs/>
          <w:color w:val="000000"/>
          <w:sz w:val="24"/>
          <w:szCs w:val="24"/>
          <w:shd w:val="clear" w:color="auto" w:fill="FFFFFF"/>
          <w:lang w:bidi="fa-IR"/>
        </w:rPr>
        <w:t>L2</w:t>
      </w:r>
      <w:r w:rsidR="00D042E1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و </w:t>
      </w:r>
      <w:r w:rsidR="00D042E1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Elastic-Net (EAD)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روش پ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طراح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مناسب طبقه بند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استفاده از پاسخ </w:t>
      </w:r>
      <w:proofErr w:type="spellStart"/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لا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پنهان در شبکه، م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تواند هر دو نوع 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تعرض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با دقت بس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یار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بالا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دهد.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سرانجام، اقدامات متقابل مؤثر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کاهش تأث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تعرض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متقابل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بهبود قابل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یت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اطم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ینان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کل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مبتن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 </w:t>
      </w:r>
      <w:r w:rsidR="00D042E1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DNN</w:t>
      </w:r>
      <w:r w:rsidR="00D042E1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ارائه م</w:t>
      </w:r>
      <w:r w:rsidR="00D042E1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ی‌شود</w:t>
      </w:r>
      <w:r w:rsidR="00D042E1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72AFDA1F" w14:textId="77777777" w:rsidR="00EF4246" w:rsidRDefault="00EF4246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</w:p>
    <w:p w14:paraId="139866E5" w14:textId="7A5A3BAA" w:rsidR="00143701" w:rsidRPr="00D46F0D" w:rsidRDefault="00143701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  <w:lastRenderedPageBreak/>
        <w:t xml:space="preserve">[9] 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Learning Affective Video Features for Facial Expression Recognition via Hybrid Deep Learning</w:t>
      </w:r>
    </w:p>
    <w:p w14:paraId="4C7955A1" w14:textId="0851F34E" w:rsidR="00143701" w:rsidRPr="00D46F0D" w:rsidRDefault="00143701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یادگیری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موثر و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یژگی‌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یدیو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برا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حالت چهره از طر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یق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یادگیری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عم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یق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ترک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یبی</w:t>
      </w:r>
    </w:p>
    <w:p w14:paraId="4AEFA1AC" w14:textId="20C1B3E2" w:rsidR="00143701" w:rsidRPr="00D46F0D" w:rsidRDefault="00143701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یكی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مهم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تر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مسائل مهم 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حالت چهره (</w:t>
      </w:r>
      <w:r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FER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در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توال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یدئویی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استخراج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یدئویی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متما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یز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کننده فضا و زمان از تصاو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حالت </w:t>
      </w:r>
      <w:r w:rsidR="00F6046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چهره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توال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یدئویی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در ا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مقاله،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یک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روش جد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</w:t>
      </w:r>
      <w:r w:rsidR="003B48B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FER</w:t>
      </w:r>
      <w:r w:rsidR="003B48B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</w:t>
      </w:r>
      <w:proofErr w:type="spellStart"/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توال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یدئویی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طر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مدل 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ترک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یبی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ی‌شود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روش پ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اول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بار از دو شبکه عصب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B217F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کانولوشن</w:t>
      </w:r>
      <w:proofErr w:type="spellEnd"/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3B48B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CNN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)، 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شامل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پردازش فضا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 (</w:t>
      </w:r>
      <w:r w:rsidR="003B48B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Spatial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: </w:t>
      </w:r>
      <w:proofErr w:type="spellStart"/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فاصله‌ای</w:t>
      </w:r>
      <w:proofErr w:type="spellEnd"/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3B48B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CNN</w:t>
      </w:r>
      <w:r w:rsidR="003B48B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تصاو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استات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proofErr w:type="spellEnd"/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صورت و 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پردازش 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شبکه 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زمان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 (موقتی)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3B48B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CN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تصاو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جر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یان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نور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استفاده م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کند،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جداگانه و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یژگی‌های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مکان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زمان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سطح بالا در </w:t>
      </w:r>
      <w:proofErr w:type="spellStart"/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بخش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یدیویی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تقس</w:t>
      </w:r>
      <w:r w:rsidR="003B48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3B48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شده.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دو </w:t>
      </w:r>
      <w:r w:rsidR="00E645FC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CNN</w:t>
      </w:r>
      <w:r w:rsidR="00E645FC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در مجموعه داده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حالت چهره و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یدیویی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هدف از 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مدل </w:t>
      </w:r>
      <w:r w:rsidR="00E645FC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CNN</w:t>
      </w:r>
      <w:r w:rsidR="00E645FC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از قبل آموزش د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یده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 خوب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تنظ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شده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اند.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سپس، و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مکان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زمان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سطح بخش</w:t>
      </w:r>
      <w:r w:rsidR="001D17B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1D17BA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Segment-Level</w:t>
      </w:r>
      <w:r w:rsidR="001D17B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 دست آمده در 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شبکه ادغام</w:t>
      </w:r>
      <w:r w:rsidR="001D17B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1D17BA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Fusion</w:t>
      </w:r>
      <w:r w:rsidR="001D17B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ساخته شده با 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مدل باور </w:t>
      </w:r>
      <w:r w:rsidR="001D17B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(</w:t>
      </w:r>
      <w:r w:rsidR="001D17BA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Belief</w:t>
      </w:r>
      <w:r w:rsidR="001D17B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عم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E645FC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DBN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</w:t>
      </w:r>
      <w:r w:rsidR="00E645FC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یکپارچه</w:t>
      </w:r>
      <w:r w:rsidR="00E645FC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شده است.</w:t>
      </w:r>
      <w:r w:rsidR="001D17B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513CA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</w:t>
      </w:r>
      <w:r w:rsidR="00513CA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513CA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شبکه ادغام عم</w:t>
      </w:r>
      <w:r w:rsidR="00513CA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513CA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513CA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513CA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513CA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="00513CA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مشترک و</w:t>
      </w:r>
      <w:r w:rsidR="00513CA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513CA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های</w:t>
      </w:r>
      <w:r w:rsidR="00513CA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فضا</w:t>
      </w:r>
      <w:r w:rsidR="00513CA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="00513CA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زمان</w:t>
      </w:r>
      <w:r w:rsidR="00513CA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513CA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متما</w:t>
      </w:r>
      <w:r w:rsidR="00513CA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یز</w:t>
      </w:r>
      <w:r w:rsidR="00513CA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ساز استفاده م</w:t>
      </w:r>
      <w:r w:rsidR="00513CA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513CA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شود.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سرانجام، 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همبستگ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متوسط بر رو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سطح بخش </w:t>
      </w:r>
      <w:r w:rsidR="00672B8A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DBN</w:t>
      </w:r>
      <w:r w:rsidR="00672B8A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گرفته شده در 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دنباله و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یدیویی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انجام م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شود، تا 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سراسر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و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یدیوی</w:t>
      </w:r>
      <w:proofErr w:type="spellEnd"/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طول ثابت را تول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کند.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بر اساس بازنما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یدیویی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سراسر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ماش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بردار پشت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یبانی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خط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672B8A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SVM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 برا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کارها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طبقه بند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حالت صورت استفاده م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شود.</w:t>
      </w:r>
      <w:r w:rsidR="001A692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انجام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FB2D0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تست</w:t>
      </w:r>
      <w:r w:rsidR="00CA35A0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‌های</w:t>
      </w:r>
      <w:proofErr w:type="spellEnd"/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گسترده در سه مجموعه داده</w:t>
      </w:r>
      <w:r w:rsidR="00CA35A0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CA35A0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عمومیِ</w:t>
      </w:r>
      <w:proofErr w:type="spellEnd"/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حالت چهره مبتن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 </w:t>
      </w:r>
      <w:r w:rsidR="00CA35A0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و</w:t>
      </w:r>
      <w:r w:rsidR="00CA35A0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یدئو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یعنی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672B8A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BAUM-1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672B8A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RML</w:t>
      </w:r>
      <w:r w:rsidR="00672B8A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1A692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و </w:t>
      </w:r>
      <w:r w:rsidR="00672B8A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MMI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اثربخش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روش پ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را نشان م</w:t>
      </w:r>
      <w:r w:rsidR="00672B8A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672B8A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دهد، </w:t>
      </w:r>
      <w:r w:rsidR="001A692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که نسبت به </w:t>
      </w:r>
      <w:proofErr w:type="spellStart"/>
      <w:r w:rsidR="001A692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تکنولوژی‌های</w:t>
      </w:r>
      <w:proofErr w:type="spellEnd"/>
      <w:r w:rsidR="001A692F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جدید عملکرد بهتری داشته است</w:t>
      </w:r>
      <w:r w:rsidR="00CA35A0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</w:p>
    <w:p w14:paraId="14070D9F" w14:textId="77777777" w:rsidR="00EF4246" w:rsidRDefault="00EF4246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lang w:bidi="fa-IR"/>
        </w:rPr>
      </w:pPr>
    </w:p>
    <w:p w14:paraId="1EBC717A" w14:textId="5F4FD0B8" w:rsidR="000E66DF" w:rsidRPr="00D46F0D" w:rsidRDefault="000E66DF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</w:pPr>
      <w:r w:rsidRPr="00D46F0D">
        <w:rPr>
          <w:rFonts w:asciiTheme="majorHAnsi" w:hAnsiTheme="majorHAnsi" w:cs="Lotus"/>
          <w:color w:val="474131" w:themeColor="text1" w:themeTint="E6"/>
          <w:sz w:val="24"/>
          <w:szCs w:val="24"/>
          <w:shd w:val="clear" w:color="auto" w:fill="FFFFFF"/>
          <w:lang w:bidi="fa-IR"/>
        </w:rPr>
        <w:lastRenderedPageBreak/>
        <w:t xml:space="preserve">[10] 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4"/>
          <w:szCs w:val="24"/>
          <w:shd w:val="clear" w:color="auto" w:fill="FFFFFF"/>
          <w:lang w:bidi="fa-IR"/>
        </w:rPr>
        <w:t>Deep-Feature Encoding-based Discriminative Model for Age-invariant Face Recognition</w:t>
      </w:r>
    </w:p>
    <w:p w14:paraId="5A2FC2BA" w14:textId="6E408115" w:rsidR="000E66DF" w:rsidRPr="00D46F0D" w:rsidRDefault="000E66DF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مدل متما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یز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ساز مبتن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بر </w:t>
      </w:r>
      <w:proofErr w:type="spellStart"/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رمزگذار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عم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یق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برا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چهره </w:t>
      </w:r>
      <w:r w:rsidR="004E65B8"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تغییر ناپذیر با</w:t>
      </w: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 xml:space="preserve"> س</w:t>
      </w: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  <w:t>ن</w:t>
      </w:r>
    </w:p>
    <w:p w14:paraId="15A1002F" w14:textId="4F2C4296" w:rsidR="000E66DF" w:rsidRPr="00D46F0D" w:rsidRDefault="000E66DF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صورت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proofErr w:type="spellStart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سالخوردگی</w:t>
      </w:r>
      <w:proofErr w:type="spellEnd"/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مشکلات اساس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یستم‌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به دل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یل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ییرات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ز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درون شخص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ناش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افزایش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سن است.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یک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چالش بزرگ 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یجاد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نما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و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کارآمد، متما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یز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ساز و چارچوب مطابقت</w:t>
      </w:r>
      <w:r w:rsidR="00F6046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است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نسبت به تغ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ییرات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یری</w:t>
      </w:r>
      <w:r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صورت قدرتمند است.</w:t>
      </w:r>
      <w:r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در ا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مقاله، 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مدل متما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یز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ساز مبتن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 </w:t>
      </w:r>
      <w:proofErr w:type="spellStart"/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رمزگذار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و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قدرتمند برا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تغ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ناپذ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س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ی‌شود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F6046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این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روش با استفاده از 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مدل عم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4E65B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CNN</w:t>
      </w:r>
      <w:r w:rsidR="004E65B8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از قبل آموزش د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یده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عم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سطح بالا را 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م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گ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یرد</w:t>
      </w:r>
      <w:proofErr w:type="spellEnd"/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ها سپس با 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رمزنامه</w:t>
      </w:r>
      <w:proofErr w:type="spellEnd"/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000199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Codebook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کدگذار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شوند، که هر 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و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ها را به 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کلمه رمز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(</w:t>
      </w:r>
      <w:r w:rsidR="00000199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Codeword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)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000199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S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-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بعد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متما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یز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نما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تصو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تبد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یل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4E65B8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4E65B8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کند.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با درج اطلاعات محل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 کل فرا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یند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یادگیری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فرم بسته (</w:t>
      </w:r>
      <w:r w:rsidR="00000199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Close-Form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راه حل برا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هر دو مرحله به </w:t>
      </w:r>
      <w:proofErr w:type="spellStart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روزرسان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</w:t>
      </w:r>
      <w:proofErr w:type="spellStart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رمزگذار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کد به دست م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آ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از آنجا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و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یک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فرد در سن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ین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مختلف با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دارا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همبستگ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خاص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باشد، از تجز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یه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تحل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یل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همبستگ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کانون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ترک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یب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کردن جفت و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آموزش، برا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دو سن مختلف استفاده م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شود تا </w:t>
      </w:r>
      <w:proofErr w:type="spellStart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رمزنامه</w:t>
      </w:r>
      <w:proofErr w:type="spellEnd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از نظر پ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یشرفت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سن متما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یز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باشد.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در مرحله </w:t>
      </w:r>
      <w:r w:rsidR="00FB2D07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تست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 و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یژگی‌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گالر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تصو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پرس و جو با استفاده از </w:t>
      </w:r>
      <w:proofErr w:type="spellStart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رمزنامه</w:t>
      </w:r>
      <w:proofErr w:type="spellEnd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آموخته شده </w:t>
      </w:r>
      <w:proofErr w:type="spellStart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رمزگذار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proofErr w:type="spellEnd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شوند.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سپس از نقشه بردار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خط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مبتن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 </w:t>
      </w:r>
      <w:proofErr w:type="spellStart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رگرس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یون</w:t>
      </w:r>
      <w:proofErr w:type="spellEnd"/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(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س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قهقرا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</w:t>
      </w:r>
      <w:proofErr w:type="spellEnd"/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،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proofErr w:type="spellStart"/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بسرفت</w:t>
      </w:r>
      <w:proofErr w:type="spellEnd"/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) 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خط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برا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تطب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یق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استفاده م</w:t>
      </w:r>
      <w:r w:rsidR="00000199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000199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شود.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روش خود را در سه مجموعه داده پ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یری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</w:t>
      </w:r>
      <w:r w:rsidR="00D64EB9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که به صورت عمومی در دسترس هستند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957CCD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 xml:space="preserve">FGNET 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، </w:t>
      </w:r>
      <w:r w:rsidR="00957CCD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MORPH Album 2</w:t>
      </w:r>
      <w:r w:rsidR="00957CCD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و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57CCD" w:rsidRPr="00D46F0D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lang w:bidi="fa-IR"/>
        </w:rPr>
        <w:t>Large Age-Gap (LAG)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ارز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یابی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کن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یم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.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نتا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یج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تجرب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نشان م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ی‌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دهد که روش پ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یشنهادی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بهتر از روش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‌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ها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مختلف جد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ید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تشخ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چهره تغ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ییر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ناپذ</w:t>
      </w:r>
      <w:r w:rsidR="00957CCD" w:rsidRPr="00D46F0D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یر</w:t>
      </w:r>
      <w:r w:rsidR="00957CCD" w:rsidRPr="00D46F0D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با سن است</w:t>
      </w:r>
      <w:r w:rsidR="00D64EB9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و </w:t>
      </w:r>
      <w:r w:rsidR="00D64EB9" w:rsidRPr="00D64EB9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از نظر دقت تشخ</w:t>
      </w:r>
      <w:r w:rsidR="00D64EB9" w:rsidRPr="00D64EB9">
        <w:rPr>
          <w:rFonts w:asciiTheme="majorHAnsi" w:hAnsiTheme="majorHAnsi" w:cs="Lotus" w:hint="c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>یص،</w:t>
      </w:r>
      <w:r w:rsidR="00D64EB9" w:rsidRPr="00D64EB9"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  <w:t xml:space="preserve"> درجه 1 است.</w:t>
      </w:r>
    </w:p>
    <w:p w14:paraId="0748FC2F" w14:textId="77777777" w:rsidR="001A692F" w:rsidRDefault="001A692F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8"/>
          <w:szCs w:val="28"/>
          <w:shd w:val="clear" w:color="auto" w:fill="FFFFFF"/>
          <w:rtl/>
          <w:lang w:bidi="fa-IR"/>
        </w:rPr>
      </w:pPr>
    </w:p>
    <w:p w14:paraId="0A313E7E" w14:textId="40AB50D6" w:rsidR="0020409E" w:rsidRPr="00D46F0D" w:rsidRDefault="0020409E" w:rsidP="007F38BB">
      <w:pPr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rtl/>
          <w:lang w:bidi="fa-IR"/>
        </w:rPr>
      </w:pPr>
      <w:r w:rsidRPr="00D46F0D">
        <w:rPr>
          <w:rFonts w:asciiTheme="majorHAnsi" w:hAnsiTheme="majorHAnsi" w:cs="Lotus"/>
          <w:b/>
          <w:bCs/>
          <w:color w:val="474131" w:themeColor="text1" w:themeTint="E6"/>
          <w:sz w:val="28"/>
          <w:szCs w:val="28"/>
          <w:shd w:val="clear" w:color="auto" w:fill="FFFFFF"/>
          <w:lang w:bidi="fa-IR"/>
        </w:rPr>
        <w:lastRenderedPageBreak/>
        <w:t>References:</w:t>
      </w:r>
    </w:p>
    <w:p w14:paraId="0B290CFF" w14:textId="4F15198F" w:rsidR="003613FF" w:rsidRPr="00D46F0D" w:rsidRDefault="003D3509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474131" w:themeColor="text1" w:themeTint="E6"/>
          <w:sz w:val="32"/>
          <w:szCs w:val="32"/>
          <w:shd w:val="clear" w:color="auto" w:fill="FFFFFF"/>
          <w:lang w:bidi="fa-IR"/>
        </w:rPr>
      </w:pPr>
      <w:r w:rsidRPr="00D46F0D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منابع</w:t>
      </w:r>
      <w:r w:rsidR="0020409E" w:rsidRPr="00D46F0D">
        <w:rPr>
          <w:rFonts w:asciiTheme="majorHAnsi" w:hAnsiTheme="majorHAnsi" w:cs="Lotus" w:hint="cs"/>
          <w:b/>
          <w:bCs/>
          <w:color w:val="474131" w:themeColor="text1" w:themeTint="E6"/>
          <w:sz w:val="32"/>
          <w:szCs w:val="32"/>
          <w:shd w:val="clear" w:color="auto" w:fill="FFFFFF"/>
          <w:rtl/>
          <w:lang w:bidi="fa-IR"/>
        </w:rPr>
        <w:t>:</w:t>
      </w:r>
    </w:p>
    <w:p w14:paraId="7782707E" w14:textId="41027947" w:rsidR="002F2C0A" w:rsidRPr="0065038E" w:rsidRDefault="002F2C0A" w:rsidP="007F38BB">
      <w:pPr>
        <w:bidi/>
        <w:spacing w:after="200" w:line="276" w:lineRule="auto"/>
        <w:jc w:val="both"/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</w:pPr>
      <w:r w:rsidRPr="0065038E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[1]</w:t>
      </w:r>
      <w:r w:rsidRPr="0065038E">
        <w:rPr>
          <w:rFonts w:asciiTheme="majorHAnsi" w:hAnsiTheme="majorHAnsi" w:cs="Lotus"/>
          <w:b/>
          <w:bCs/>
          <w:color w:val="000000"/>
          <w:sz w:val="22"/>
          <w:shd w:val="clear" w:color="auto" w:fill="FFFFFF"/>
          <w:rtl/>
          <w:lang w:bidi="fa-IR"/>
        </w:rPr>
        <w:t xml:space="preserve"> </w:t>
      </w:r>
      <w:proofErr w:type="spellStart"/>
      <w:r w:rsidR="00FB2D07" w:rsidRPr="0065038E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وب‌سایت</w:t>
      </w:r>
      <w:proofErr w:type="spellEnd"/>
      <w:r w:rsidR="00FB2D07" w:rsidRPr="0065038E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proofErr w:type="spellStart"/>
      <w:r w:rsidR="00FB2D07" w:rsidRPr="0065038E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فرادرس</w:t>
      </w:r>
      <w:proofErr w:type="spellEnd"/>
      <w:r w:rsidR="000B58BB" w:rsidRPr="0065038E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،</w:t>
      </w:r>
      <w:r w:rsidR="00FB2D07" w:rsidRPr="0065038E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65038E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آموزش پردازش تصو</w:t>
      </w:r>
      <w:r w:rsidRPr="0065038E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یر</w:t>
      </w:r>
      <w:r w:rsidRPr="0065038E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با </w:t>
      </w:r>
      <w:r w:rsidRPr="0065038E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OpenCV</w:t>
      </w:r>
      <w:r w:rsidRPr="0065038E">
        <w:rPr>
          <w:rFonts w:asciiTheme="majorHAnsi" w:hAnsiTheme="majorHAnsi" w:cs="Lotus" w:hint="cs"/>
          <w:b/>
          <w:bCs/>
          <w:color w:val="000000"/>
          <w:sz w:val="22"/>
          <w:shd w:val="clear" w:color="auto" w:fill="FFFFFF"/>
          <w:rtl/>
          <w:lang w:bidi="fa-IR"/>
        </w:rPr>
        <w:t xml:space="preserve"> </w:t>
      </w:r>
      <w:r w:rsidRPr="0065038E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توسط </w:t>
      </w:r>
      <w:r w:rsidRPr="0065038E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مهندس الهام </w:t>
      </w:r>
      <w:proofErr w:type="spellStart"/>
      <w:r w:rsidRPr="0065038E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شعبان</w:t>
      </w:r>
      <w:r w:rsidRPr="0065038E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ی</w:t>
      </w:r>
      <w:proofErr w:type="spellEnd"/>
      <w:r w:rsidRPr="0065038E">
        <w:rPr>
          <w:rFonts w:asciiTheme="majorHAnsi" w:hAnsiTheme="majorHAnsi" w:cs="Lotu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 xml:space="preserve"> ن</w:t>
      </w:r>
      <w:r w:rsidRPr="0065038E">
        <w:rPr>
          <w:rFonts w:asciiTheme="majorHAnsi" w:hAnsiTheme="majorHAnsi" w:cs="Lotus" w:hint="cs"/>
          <w:b/>
          <w:bCs/>
          <w:color w:val="000000"/>
          <w:sz w:val="24"/>
          <w:szCs w:val="24"/>
          <w:shd w:val="clear" w:color="auto" w:fill="FFFFFF"/>
          <w:rtl/>
          <w:lang w:bidi="fa-IR"/>
        </w:rPr>
        <w:t>یا</w:t>
      </w:r>
    </w:p>
    <w:p w14:paraId="4524B8F2" w14:textId="5BEFD2E6" w:rsidR="002F2C0A" w:rsidRPr="002F2C0A" w:rsidRDefault="008329B0" w:rsidP="000B58BB">
      <w:pPr>
        <w:spacing w:after="200" w:line="276" w:lineRule="auto"/>
        <w:jc w:val="both"/>
        <w:rPr>
          <w:rFonts w:asciiTheme="majorHAnsi" w:hAnsiTheme="majorHAnsi" w:cs="Lotus"/>
          <w:color w:val="474131" w:themeColor="text1" w:themeTint="E6"/>
          <w:sz w:val="22"/>
          <w:shd w:val="clear" w:color="auto" w:fill="FFFFFF"/>
          <w:rtl/>
          <w:lang w:bidi="fa-IR"/>
        </w:rPr>
      </w:pPr>
      <w:hyperlink r:id="rId19" w:history="1">
        <w:r w:rsidR="002F2C0A" w:rsidRPr="002F2C0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https://faradars.org/courses/fvimg9405-opencv</w:t>
        </w:r>
      </w:hyperlink>
    </w:p>
    <w:p w14:paraId="42671AD5" w14:textId="34E4493A" w:rsidR="00156D01" w:rsidRPr="00E96A58" w:rsidRDefault="002F2C0A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E96A58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 xml:space="preserve"> </w:t>
      </w:r>
      <w:r w:rsidR="00156D01" w:rsidRPr="00E96A58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</w:t>
      </w:r>
      <w:r w:rsidR="00F6439A" w:rsidRPr="00E96A58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2</w:t>
      </w:r>
      <w:r w:rsidR="00156D01" w:rsidRPr="00E96A58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 xml:space="preserve">] OpenCV Face Recognition by Adrian </w:t>
      </w:r>
      <w:proofErr w:type="spellStart"/>
      <w:r w:rsidR="00156D01" w:rsidRPr="00E96A58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Rosebrock</w:t>
      </w:r>
      <w:proofErr w:type="spellEnd"/>
    </w:p>
    <w:p w14:paraId="2959E173" w14:textId="2D01C945" w:rsidR="00156D01" w:rsidRPr="001E24E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  <w14:textFill>
            <w14:solidFill>
              <w14:srgbClr w14:val="000000">
                <w14:lumMod w14:val="90000"/>
                <w14:lumOff w14:val="10000"/>
              </w14:srgbClr>
            </w14:solidFill>
          </w14:textFill>
        </w:rPr>
      </w:pPr>
      <w:hyperlink r:id="rId20" w:history="1">
        <w:r w:rsidR="00156D01" w:rsidRPr="001E24EA">
          <w:rPr>
            <w:rStyle w:val="Hyperlink"/>
            <w:rFonts w:asciiTheme="majorHAnsi" w:hAnsiTheme="majorHAnsi" w:cs="Lotus"/>
            <w:color w:val="E96218" w:themeColor="hyperlink" w:themeTint="E6"/>
            <w:sz w:val="22"/>
            <w:shd w:val="clear" w:color="auto" w:fill="FFFFFF"/>
            <w:lang w:bidi="fa-IR"/>
          </w:rPr>
          <w:t>https://www.pyimagesearch.com/2018/09/24/opencv-face-recognition/</w:t>
        </w:r>
      </w:hyperlink>
    </w:p>
    <w:p w14:paraId="307751A1" w14:textId="2A178C8C" w:rsidR="0020409E" w:rsidRPr="00E96A58" w:rsidRDefault="0020409E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E96A58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</w:t>
      </w:r>
      <w:r w:rsidR="00F6439A" w:rsidRPr="00E96A58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3</w:t>
      </w:r>
      <w:r w:rsidRPr="00E96A58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 xml:space="preserve">] </w:t>
      </w:r>
      <w:r w:rsidR="0085744C" w:rsidRPr="00E96A58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Setup Virtual Environment and Install Necessary Dependencies</w:t>
      </w:r>
    </w:p>
    <w:p w14:paraId="522A7DDB" w14:textId="3462705E" w:rsidR="0085744C" w:rsidRPr="001E24E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hyperlink r:id="rId21" w:history="1">
        <w:r w:rsidR="0085744C"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https://www.pytorials.com/face-recognition-using-opencv-part-1/</w:t>
        </w:r>
      </w:hyperlink>
    </w:p>
    <w:p w14:paraId="3F7D85FD" w14:textId="5A89C553" w:rsidR="0085744C" w:rsidRPr="001E24EA" w:rsidRDefault="0085744C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</w:t>
      </w:r>
      <w:r w:rsidR="00F6439A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4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] Face Detection and Face Recognition Using OpenCV – Training</w:t>
      </w:r>
    </w:p>
    <w:p w14:paraId="2A3D7032" w14:textId="6119A91B" w:rsidR="0085744C" w:rsidRPr="001E24E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hyperlink r:id="rId22" w:history="1">
        <w:r w:rsidR="0085744C"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https://www.pytorials.com/face-recognition-using-opencv-part-2/</w:t>
        </w:r>
      </w:hyperlink>
    </w:p>
    <w:p w14:paraId="30794CBF" w14:textId="7E02BADA" w:rsidR="0085744C" w:rsidRPr="001E24EA" w:rsidRDefault="0085744C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</w:t>
      </w:r>
      <w:r w:rsidR="00F6439A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5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] Face Recognition OpenCV – Fetching Data From SQLite</w:t>
      </w:r>
    </w:p>
    <w:p w14:paraId="2D84CE40" w14:textId="36A77D6E" w:rsidR="0085744C" w:rsidRPr="001E24E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hyperlink r:id="rId23" w:history="1">
        <w:r w:rsidR="0085744C"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https://www.pytorials.com/face-recognition-using-opencv-part-3/</w:t>
        </w:r>
      </w:hyperlink>
    </w:p>
    <w:p w14:paraId="3C6C3FD0" w14:textId="7C65B9F8" w:rsidR="00156D01" w:rsidRPr="001E24EA" w:rsidRDefault="00156D01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</w:t>
      </w:r>
      <w:r w:rsidR="00F6439A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6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] Face Recognition: Understanding LBPH Algorithm</w:t>
      </w:r>
    </w:p>
    <w:p w14:paraId="6E7E9663" w14:textId="77777777" w:rsidR="00375F1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rtl/>
          <w:lang w:bidi="fa-IR"/>
        </w:rPr>
      </w:pPr>
      <w:hyperlink r:id="rId24" w:history="1">
        <w:r w:rsidR="00375F1A" w:rsidRPr="00375F1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https://towardsdatascience.com/face-recognition-how-lbph-works-90ec258c3d6b</w:t>
        </w:r>
      </w:hyperlink>
      <w:r w:rsidR="00375F1A" w:rsidRPr="00375F1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 xml:space="preserve"> </w:t>
      </w:r>
    </w:p>
    <w:p w14:paraId="5283B61C" w14:textId="3B09580B" w:rsidR="0085744C" w:rsidRPr="001E24EA" w:rsidRDefault="0085744C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</w:t>
      </w:r>
      <w:r w:rsidR="00F6439A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7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] Read, Write and Display a video using OpenCV ( C++/ Python )</w:t>
      </w:r>
    </w:p>
    <w:p w14:paraId="18E16B1A" w14:textId="485DB9E1" w:rsidR="0085744C" w:rsidRPr="001E24E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hyperlink r:id="rId25" w:history="1">
        <w:r w:rsidR="0085744C"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https://www.learnopencv.com/read-write-and-display-a-video-using-opencv-cpp-python/</w:t>
        </w:r>
      </w:hyperlink>
    </w:p>
    <w:p w14:paraId="7869C58E" w14:textId="7EC43C78" w:rsidR="00F02EBF" w:rsidRPr="001E24EA" w:rsidRDefault="00F02EBF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</w:t>
      </w:r>
      <w:r w:rsidR="00F6439A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8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] Chapter 1. Basic Image Handling and Processing</w:t>
      </w:r>
    </w:p>
    <w:p w14:paraId="20F2C5B2" w14:textId="059D2E3E" w:rsidR="00F02EBF" w:rsidRPr="001E24E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hyperlink r:id="rId26" w:history="1">
        <w:r w:rsidR="00F02EBF"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https://www.oreilly.com/library/view/programming-computer-vision/9781449341916/ch01.html</w:t>
        </w:r>
      </w:hyperlink>
    </w:p>
    <w:p w14:paraId="4EB0B917" w14:textId="3D3B55C4" w:rsidR="0085744C" w:rsidRPr="001E24EA" w:rsidRDefault="0085744C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</w:t>
      </w:r>
      <w:r w:rsidR="00F6439A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9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 xml:space="preserve">] OpenCV API Reference, User Interface </w:t>
      </w:r>
      <w:r w:rsidR="00156D01"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Documentation</w:t>
      </w:r>
    </w:p>
    <w:p w14:paraId="757070DF" w14:textId="1FCAE8A9" w:rsidR="00156D01" w:rsidRPr="001E24E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hyperlink r:id="rId27" w:history="1">
        <w:r w:rsidR="00156D01"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https://docs.opencv.org/2.4/modules/highgui/doc/user_interface.html</w:t>
        </w:r>
      </w:hyperlink>
    </w:p>
    <w:p w14:paraId="464C5F0E" w14:textId="045A0609" w:rsidR="00156D01" w:rsidRPr="001E24EA" w:rsidRDefault="00156D01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</w:t>
      </w:r>
      <w:r w:rsidR="00F6439A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10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 xml:space="preserve">] Questions and Code Guide </w:t>
      </w:r>
      <w:hyperlink r:id="rId28" w:history="1">
        <w:r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https://stackoverflow.com/</w:t>
        </w:r>
      </w:hyperlink>
    </w:p>
    <w:p w14:paraId="3B836DCC" w14:textId="3A2E5061" w:rsidR="00F02EBF" w:rsidRPr="001E24EA" w:rsidRDefault="00F02EBF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 xml:space="preserve"> [</w:t>
      </w:r>
      <w:r w:rsidR="00F6439A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11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] How to use Pillow, a fork of PIL</w:t>
      </w:r>
    </w:p>
    <w:p w14:paraId="7C970818" w14:textId="3C1B240C" w:rsidR="00F02EBF" w:rsidRPr="001E24E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hyperlink r:id="rId29" w:history="1">
        <w:r w:rsidR="00F02EBF"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https://www.pythonforbeginners.com/gui/how-to-use-pillow</w:t>
        </w:r>
      </w:hyperlink>
    </w:p>
    <w:p w14:paraId="1BE8F6C2" w14:textId="6A51212C" w:rsidR="00F02EBF" w:rsidRPr="001E24EA" w:rsidRDefault="00F02EBF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lastRenderedPageBreak/>
        <w:t>[</w:t>
      </w:r>
      <w:r w:rsidR="00F6439A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12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] How to Make Predictions with scikit-learn</w:t>
      </w:r>
    </w:p>
    <w:p w14:paraId="534F333D" w14:textId="77777777" w:rsidR="00F02EBF" w:rsidRPr="001E24E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hyperlink r:id="rId30" w:history="1">
        <w:r w:rsidR="00F02EBF"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https://machinelearningmastery.com/make-predictions-scikit-learn/</w:t>
        </w:r>
      </w:hyperlink>
    </w:p>
    <w:p w14:paraId="7842B77F" w14:textId="2225A690" w:rsidR="00F02EBF" w:rsidRPr="001E24EA" w:rsidRDefault="00F02EBF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</w:t>
      </w:r>
      <w:r w:rsidR="00F6439A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13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] Converting this 16-bit grayscale image to 'L' mode destroys it</w:t>
      </w:r>
    </w:p>
    <w:p w14:paraId="4A2FBAFB" w14:textId="0EC67E7C" w:rsidR="00F02EBF" w:rsidRPr="001E24E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hyperlink r:id="rId31" w:history="1">
        <w:r w:rsidR="00F02EBF"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https://github.com/python-pillow/Pillow/issues/3011</w:t>
        </w:r>
      </w:hyperlink>
    </w:p>
    <w:p w14:paraId="6FEF1005" w14:textId="4B0E986E" w:rsidR="00F02EBF" w:rsidRPr="001E24EA" w:rsidRDefault="00F02EBF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</w:t>
      </w:r>
      <w:r w:rsidR="00F6439A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>14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] Python Variables: Declare, Concatenate, Global &amp; Local</w:t>
      </w:r>
    </w:p>
    <w:p w14:paraId="472B119A" w14:textId="40319D04" w:rsidR="00F02EBF" w:rsidRPr="001E24EA" w:rsidRDefault="008329B0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hyperlink r:id="rId32" w:history="1">
        <w:r w:rsidR="00F02EBF"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https://www.guru99.com/variables-in-python.html</w:t>
        </w:r>
      </w:hyperlink>
    </w:p>
    <w:p w14:paraId="7BD7B3E2" w14:textId="77777777" w:rsidR="00B33909" w:rsidRDefault="00F02EBF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rtl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[15]</w:t>
      </w:r>
      <w:r w:rsidR="00B33909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 xml:space="preserve"> 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Data</w:t>
      </w:r>
      <w:r w:rsidR="00B33909"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 xml:space="preserve"> </w:t>
      </w: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>types</w:t>
      </w:r>
    </w:p>
    <w:p w14:paraId="4A617B65" w14:textId="3D86EA4F" w:rsidR="00F02EBF" w:rsidRPr="001E24EA" w:rsidRDefault="00B33909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</w:pPr>
      <w:r>
        <w:rPr>
          <w:rFonts w:asciiTheme="majorHAnsi" w:hAnsiTheme="majorHAnsi" w:cs="Lotus" w:hint="cs"/>
          <w:color w:val="000000"/>
          <w:sz w:val="22"/>
          <w:shd w:val="clear" w:color="auto" w:fill="FFFFFF"/>
          <w:rtl/>
          <w:lang w:bidi="fa-IR"/>
        </w:rPr>
        <w:t xml:space="preserve"> </w:t>
      </w:r>
      <w:hyperlink r:id="rId33" w:anchor="array-types-and-conversions-between-types" w:history="1">
        <w:r w:rsidRPr="0096156E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https://docs.scipy.org/doc/numpy-1.13.0/user/basics.types.html#array-types-and-conversions-between-types</w:t>
        </w:r>
      </w:hyperlink>
    </w:p>
    <w:p w14:paraId="742849B0" w14:textId="7D84DA77" w:rsidR="00F02EBF" w:rsidRDefault="00F02EBF" w:rsidP="007F38BB">
      <w:pPr>
        <w:spacing w:after="200" w:line="276" w:lineRule="auto"/>
        <w:jc w:val="both"/>
        <w:rPr>
          <w:rStyle w:val="Hyperlink"/>
          <w:rFonts w:asciiTheme="majorHAnsi" w:hAnsiTheme="majorHAnsi" w:cs="Lotus"/>
          <w:sz w:val="22"/>
          <w:shd w:val="clear" w:color="auto" w:fill="FFFFFF"/>
          <w:lang w:bidi="fa-IR"/>
        </w:rPr>
      </w:pPr>
      <w:r w:rsidRPr="001E24EA">
        <w:rPr>
          <w:rFonts w:asciiTheme="majorHAnsi" w:hAnsiTheme="majorHAnsi" w:cs="Lotus"/>
          <w:color w:val="000000"/>
          <w:sz w:val="22"/>
          <w:shd w:val="clear" w:color="auto" w:fill="FFFFFF"/>
          <w:lang w:bidi="fa-IR"/>
        </w:rPr>
        <w:t xml:space="preserve">[16] Python Arrays </w:t>
      </w:r>
      <w:hyperlink r:id="rId34" w:history="1">
        <w:r w:rsidR="001E24EA" w:rsidRPr="001E24EA">
          <w:rPr>
            <w:rStyle w:val="Hyperlink"/>
            <w:rFonts w:asciiTheme="majorHAnsi" w:hAnsiTheme="majorHAnsi" w:cs="Lotus"/>
            <w:sz w:val="22"/>
            <w:shd w:val="clear" w:color="auto" w:fill="FFFFFF"/>
            <w:lang w:bidi="fa-IR"/>
          </w:rPr>
          <w:t>https://www.w3schools.com/python/python_arrays.asp</w:t>
        </w:r>
      </w:hyperlink>
    </w:p>
    <w:p w14:paraId="6CBE0C87" w14:textId="001DD7D9" w:rsidR="00822281" w:rsidRDefault="00822281" w:rsidP="007F38BB">
      <w:pPr>
        <w:spacing w:after="200" w:line="276" w:lineRule="auto"/>
        <w:jc w:val="both"/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</w:pP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[17]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Erfan</w:t>
      </w:r>
      <w:proofErr w:type="spellEnd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Zangeneh</w:t>
      </w:r>
      <w:proofErr w:type="spellEnd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, Mohammad Rahmati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and</w:t>
      </w:r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Yalda</w:t>
      </w:r>
      <w:proofErr w:type="spellEnd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Mohsenzadeh</w:t>
      </w:r>
      <w:proofErr w:type="spellEnd"/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"</w:t>
      </w:r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Low Resolution Face Recognition Using a Two-Branch Deep Convolutional Neural Network Architecture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". </w:t>
      </w:r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Expert Systems With Applications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2019.</w:t>
      </w:r>
    </w:p>
    <w:p w14:paraId="13EE5482" w14:textId="2E8FFEB4" w:rsidR="00822281" w:rsidRDefault="00822281" w:rsidP="007F38BB">
      <w:pPr>
        <w:spacing w:after="200" w:line="276" w:lineRule="auto"/>
        <w:jc w:val="both"/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</w:pP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[18]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Iacopo</w:t>
      </w:r>
      <w:proofErr w:type="spellEnd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Masi</w:t>
      </w:r>
      <w:proofErr w:type="spellEnd"/>
      <w:r w:rsid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,</w:t>
      </w:r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Anh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Tuân</w:t>
      </w:r>
      <w:proofErr w:type="spellEnd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Trân</w:t>
      </w:r>
      <w:proofErr w:type="spellEnd"/>
      <w:r w:rsid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,</w:t>
      </w:r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Tal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Hassner</w:t>
      </w:r>
      <w:proofErr w:type="spellEnd"/>
      <w:r w:rsid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,</w:t>
      </w:r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Gozde</w:t>
      </w:r>
      <w:proofErr w:type="spellEnd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Sahin</w:t>
      </w:r>
      <w:proofErr w:type="spellEnd"/>
      <w:r w:rsid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and </w:t>
      </w:r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Gérard </w:t>
      </w:r>
      <w:proofErr w:type="spellStart"/>
      <w:r w:rsidRPr="00822281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Medioni</w:t>
      </w:r>
      <w:proofErr w:type="spellEnd"/>
      <w:r w:rsid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"</w:t>
      </w:r>
      <w:r w:rsidR="0049552C"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Face-Specific Data Augmentation for Unconstrained Face Recognition</w:t>
      </w:r>
      <w:r w:rsid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". </w:t>
      </w:r>
      <w:r w:rsidR="0049552C"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International Journal of Computer Vision</w:t>
      </w:r>
      <w:r w:rsid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2019.</w:t>
      </w:r>
    </w:p>
    <w:p w14:paraId="495EE8D7" w14:textId="261E58F7" w:rsidR="0049552C" w:rsidRDefault="0049552C" w:rsidP="007F38BB">
      <w:pPr>
        <w:spacing w:after="200" w:line="276" w:lineRule="auto"/>
        <w:jc w:val="both"/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</w:pP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[19] </w:t>
      </w:r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Pinaki Ranjan Sarkar, Deepak Mishra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and </w:t>
      </w:r>
      <w:proofErr w:type="spellStart"/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Gorthi</w:t>
      </w:r>
      <w:proofErr w:type="spellEnd"/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R. K. Sai </w:t>
      </w:r>
      <w:proofErr w:type="spellStart"/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Subhramanyam</w:t>
      </w:r>
      <w:proofErr w:type="spellEnd"/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"</w:t>
      </w:r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Automatic Attendance System Using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Deep Learning Framework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". </w:t>
      </w:r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Machine Intelligence and Signal Analysis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2019.</w:t>
      </w:r>
    </w:p>
    <w:p w14:paraId="7547C66E" w14:textId="5B1AF383" w:rsidR="0049552C" w:rsidRDefault="0049552C" w:rsidP="007F38BB">
      <w:pPr>
        <w:spacing w:after="200" w:line="276" w:lineRule="auto"/>
        <w:jc w:val="both"/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</w:pP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[20] </w:t>
      </w:r>
      <w:proofErr w:type="spellStart"/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Shifeng</w:t>
      </w:r>
      <w:proofErr w:type="spellEnd"/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wu</w:t>
      </w:r>
      <w:proofErr w:type="spellEnd"/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and</w:t>
      </w:r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Dahu</w:t>
      </w:r>
      <w:proofErr w:type="spellEnd"/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Wang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"</w:t>
      </w:r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Effect of subject's age and gender on face recognition results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". </w:t>
      </w:r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J. Vis. </w:t>
      </w:r>
      <w:proofErr w:type="spellStart"/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Commun</w:t>
      </w:r>
      <w:proofErr w:type="spellEnd"/>
      <w:r w:rsidRPr="0049552C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Image R</w:t>
      </w:r>
      <w:r w:rsid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2019.</w:t>
      </w:r>
    </w:p>
    <w:p w14:paraId="33FCD157" w14:textId="6A062C37" w:rsidR="006C1056" w:rsidRDefault="006C1056" w:rsidP="007F38BB">
      <w:pPr>
        <w:spacing w:after="200" w:line="276" w:lineRule="auto"/>
        <w:jc w:val="both"/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</w:pP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[21]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Yandong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Wen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,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Kaipeng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Zhang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,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Zhifeng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Li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and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Yu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Qiao</w:t>
      </w:r>
      <w:proofErr w:type="spellEnd"/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"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A Comprehensive Study on Center Loss for Deep Face Recognition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". 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International Journal of Computer Vision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2019.</w:t>
      </w:r>
    </w:p>
    <w:p w14:paraId="09DB17A5" w14:textId="2CDE1254" w:rsidR="006C1056" w:rsidRDefault="006C1056" w:rsidP="007F38BB">
      <w:pPr>
        <w:spacing w:after="200" w:line="276" w:lineRule="auto"/>
        <w:jc w:val="both"/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</w:pP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[22]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Pingyu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Wang, Fei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Sua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,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Zhicheng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Zhaoa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,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Yandong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Guo,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Yanyun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Zhao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and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Bojin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Zhuang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"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Deep class-skewed learning for face recognition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". 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Neurocomputing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2019.</w:t>
      </w:r>
    </w:p>
    <w:p w14:paraId="5E71D903" w14:textId="563E4C76" w:rsidR="006C1056" w:rsidRDefault="006C1056" w:rsidP="007F38BB">
      <w:pPr>
        <w:spacing w:after="200" w:line="276" w:lineRule="auto"/>
        <w:jc w:val="both"/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</w:pP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[23]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Chunlei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Peng,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Nannan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Wang,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Jie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Li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and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Xinbo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Gao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"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DLFace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: Deep local descriptor for cross-modality face recognition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". 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Pattern Recognition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2019.</w:t>
      </w:r>
    </w:p>
    <w:p w14:paraId="2F0837AA" w14:textId="6EEE305E" w:rsidR="006C1056" w:rsidRDefault="006C1056" w:rsidP="007F38BB">
      <w:pPr>
        <w:spacing w:after="200" w:line="276" w:lineRule="auto"/>
        <w:jc w:val="both"/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</w:pP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[24] 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Gaurav Goswami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,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Akshay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Agarwal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,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Nalini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Ratha</w:t>
      </w:r>
      <w:proofErr w:type="spellEnd"/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,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Richa Singh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and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Mayank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Vatsa</w:t>
      </w:r>
      <w:proofErr w:type="spellEnd"/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"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Detecting and Mitigating Adversarial Perturbations for Robust Face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Recognition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". 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International Journal of Computer Vision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2019.</w:t>
      </w:r>
    </w:p>
    <w:p w14:paraId="42C26947" w14:textId="6BEC4DD1" w:rsidR="006C1056" w:rsidRDefault="006C1056" w:rsidP="007F38BB">
      <w:pPr>
        <w:spacing w:after="200" w:line="276" w:lineRule="auto"/>
        <w:jc w:val="both"/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</w:pP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lastRenderedPageBreak/>
        <w:t xml:space="preserve">[25]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S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hiqing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Z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hang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,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X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ianzhang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P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an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,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Y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ueli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C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ui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, </w:t>
      </w:r>
      <w:proofErr w:type="spellStart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X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iaoming</w:t>
      </w:r>
      <w:proofErr w:type="spellEnd"/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Z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hao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and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L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imei 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L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iu. "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Learning Affective Video Features for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Facial Expression Recognition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via Hybrid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r w:rsidRPr="006C1056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Deep Learning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"</w:t>
      </w:r>
      <w:r w:rsidR="00960ADA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. </w:t>
      </w:r>
      <w:r w:rsidR="00960ADA" w:rsidRPr="00960ADA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IEEE Access</w:t>
      </w:r>
      <w:r w:rsidR="00960ADA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2019.</w:t>
      </w:r>
    </w:p>
    <w:p w14:paraId="63723A91" w14:textId="4CED8A30" w:rsidR="00960ADA" w:rsidRPr="00822281" w:rsidRDefault="00960ADA" w:rsidP="007F38BB">
      <w:pPr>
        <w:spacing w:after="200" w:line="276" w:lineRule="auto"/>
        <w:jc w:val="both"/>
        <w:rPr>
          <w:rFonts w:asciiTheme="majorHAnsi" w:hAnsiTheme="majorHAnsi" w:cs="Lotus"/>
          <w:color w:val="000000"/>
          <w:sz w:val="22"/>
          <w:shd w:val="clear" w:color="auto" w:fill="FFFFFF"/>
          <w:cs/>
          <w:lang w:bidi="fa-IR"/>
        </w:rPr>
      </w:pP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[26] </w:t>
      </w:r>
      <w:r w:rsidRPr="00960ADA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M. Saad Shakeel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and</w:t>
      </w:r>
      <w:r w:rsidRPr="00960ADA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Kin-Man Lam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"</w:t>
      </w:r>
      <w:r w:rsidRPr="00960ADA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Deep-Feature Encoding-based Discriminative Model for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 </w:t>
      </w:r>
      <w:r w:rsidRPr="00960ADA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Age-invariant Face Recognition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 xml:space="preserve">". </w:t>
      </w:r>
      <w:r w:rsidRPr="00960ADA"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Pattern Recognition</w:t>
      </w:r>
      <w:r>
        <w:rPr>
          <w:rStyle w:val="Hyperlink"/>
          <w:rFonts w:asciiTheme="majorHAnsi" w:hAnsiTheme="majorHAnsi" w:cs="Lotus"/>
          <w:color w:val="000000"/>
          <w:sz w:val="22"/>
          <w:u w:val="none"/>
          <w:shd w:val="clear" w:color="auto" w:fill="FFFFFF"/>
          <w:lang w:bidi="fa-IR"/>
        </w:rPr>
        <w:t>. 2019.</w:t>
      </w:r>
    </w:p>
    <w:sectPr w:rsidR="00960ADA" w:rsidRPr="00822281" w:rsidSect="00B918EB">
      <w:headerReference w:type="even" r:id="rId35"/>
      <w:headerReference w:type="default" r:id="rId36"/>
      <w:footerReference w:type="even" r:id="rId37"/>
      <w:footerReference w:type="default" r:id="rId38"/>
      <w:footnotePr>
        <w:numRestart w:val="eachPage"/>
      </w:footnotePr>
      <w:pgSz w:w="11906" w:h="16838" w:code="9"/>
      <w:pgMar w:top="2880" w:right="216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29A0D8" w14:textId="77777777" w:rsidR="008329B0" w:rsidRDefault="008329B0">
      <w:pPr>
        <w:spacing w:after="0" w:line="240" w:lineRule="auto"/>
      </w:pPr>
      <w:r>
        <w:separator/>
      </w:r>
    </w:p>
  </w:endnote>
  <w:endnote w:type="continuationSeparator" w:id="0">
    <w:p w14:paraId="3B318580" w14:textId="77777777" w:rsidR="008329B0" w:rsidRDefault="00832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Lotus">
    <w:panose1 w:val="00000400000000000000"/>
    <w:charset w:val="B2"/>
    <w:family w:val="auto"/>
    <w:pitch w:val="variable"/>
    <w:sig w:usb0="00002007" w:usb1="0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D17D2" w14:textId="77777777" w:rsidR="00D46F0D" w:rsidRDefault="00D46F0D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25E12B1F" wp14:editId="4A4010EA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D7CF41F" w14:textId="77777777" w:rsidR="00D46F0D" w:rsidRDefault="00D46F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25E12B1F" id="_x0000_s1049" style="position:absolute;margin-left:0;margin-top:0;width:55.1pt;height:11in;z-index:-25164288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" fillcolor="#675e47 [3215]" stroked="f" strokeweight="2pt">
              <v:textbox>
                <w:txbxContent>
                  <w:p w14:paraId="6D7CF41F" w14:textId="77777777" w:rsidR="00D46F0D" w:rsidRDefault="00D46F0D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16D5B3E2" wp14:editId="1F629489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8660130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3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26D6A2A" w14:textId="77777777" w:rsidR="00D46F0D" w:rsidRDefault="00D46F0D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w14:anchorId="16D5B3E2" id="_x0000_s1050" style="position:absolute;margin-left:0;margin-top:0;width:55.1pt;height:71.3pt;z-index:-25164185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" fillcolor="#a9a57c [3204]" stroked="f" strokeweight="2pt">
              <v:textbox>
                <w:txbxContent>
                  <w:p w14:paraId="526D6A2A" w14:textId="77777777" w:rsidR="00D46F0D" w:rsidRDefault="00D46F0D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3E8FE6C" wp14:editId="3C7546FB">
              <wp:simplePos x="0" y="0"/>
              <mc:AlternateContent>
                <mc:Choice Requires="wp14">
                  <wp:positionH relativeFrom="page">
                    <wp14:pctPosHOffset>2500</wp14:pctPosHOffset>
                  </wp:positionH>
                </mc:Choice>
                <mc:Fallback>
                  <wp:positionH relativeFrom="page">
                    <wp:posOffset>188595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8927465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34" name="Double Bracket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61844F86" w14:textId="77777777" w:rsidR="00D46F0D" w:rsidRDefault="00D46F0D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instrText xml:space="preserve"> PAGE 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0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E8FE6C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7" o:spid="_x0000_s1051" type="#_x0000_t185" style="position:absolute;margin-left:0;margin-top:0;width:36pt;height:28.8pt;z-index:251675648;visibility:visible;mso-wrap-style:square;mso-width-percent:0;mso-height-percent:0;mso-left-percent:25;mso-top-percent:835;mso-wrap-distance-left:9pt;mso-wrap-distance-top:0;mso-wrap-distance-right:9pt;mso-wrap-distance-bottom:0;mso-position-horizontal-relative:page;mso-position-vertical-relative:page;mso-width-percent:0;mso-height-percent:0;mso-left-percent:25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" filled="t" fillcolor="#a9a57c [3204]" strokecolor="white [3212]" strokeweight="1pt">
              <v:path arrowok="t"/>
              <v:textbox inset="0,,0">
                <w:txbxContent>
                  <w:p w14:paraId="61844F86" w14:textId="77777777" w:rsidR="00D46F0D" w:rsidRDefault="00D46F0D">
                    <w:pPr>
                      <w:jc w:val="center"/>
                      <w:rPr>
                        <w:color w:val="FFFFFF" w:themeColor="background1"/>
                        <w:sz w:val="24"/>
                        <w:szCs w:val="20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instrText xml:space="preserve"> PAGE    \* MERGEFORMAT </w:instrText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0"/>
                      </w:rPr>
                      <w:t>2</w:t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FF9E4" w14:textId="77777777" w:rsidR="00D46F0D" w:rsidRDefault="00D46F0D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A30EB8A" wp14:editId="41C8FD9A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B102C70" w14:textId="77777777" w:rsidR="00D46F0D" w:rsidRDefault="00D46F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7A30EB8A" id="_x0000_s1052" style="position:absolute;margin-left:0;margin-top:0;width:55.1pt;height:11in;z-index:-25165209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" fillcolor="#675e47 [3215]" stroked="f" strokeweight="2pt">
              <v:textbox>
                <w:txbxContent>
                  <w:p w14:paraId="0B102C70" w14:textId="77777777" w:rsidR="00D46F0D" w:rsidRDefault="00D46F0D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6B5C925" wp14:editId="16F2863B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8660130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6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ABE6527" w14:textId="77777777" w:rsidR="00D46F0D" w:rsidRDefault="00D46F0D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w14:anchorId="56B5C925" id="_x0000_s1053" style="position:absolute;margin-left:0;margin-top:0;width:55.1pt;height:71.3pt;z-index:-25165107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" fillcolor="#a9a57c [3204]" stroked="f" strokeweight="2pt">
              <v:textbox>
                <w:txbxContent>
                  <w:p w14:paraId="4ABE6527" w14:textId="77777777" w:rsidR="00D46F0D" w:rsidRDefault="00D46F0D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1144D96" wp14:editId="32F170A0">
              <wp:simplePos x="0" y="0"/>
              <mc:AlternateContent>
                <mc:Choice Requires="wp14">
                  <wp:positionH relativeFrom="page">
                    <wp14:pctPosHOffset>91700</wp14:pctPosHOffset>
                  </wp:positionH>
                </mc:Choice>
                <mc:Fallback>
                  <wp:positionH relativeFrom="page">
                    <wp:posOffset>6932295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8927465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27" name="Double Bracket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51A59D28" w14:textId="77777777" w:rsidR="00D46F0D" w:rsidRDefault="00D46F0D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instrText xml:space="preserve"> PAGE 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0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144D9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54" type="#_x0000_t185" style="position:absolute;margin-left:0;margin-top:0;width:36pt;height:28.8pt;z-index:251666432;visibility:visible;mso-wrap-style:square;mso-width-percent:0;mso-height-percent:0;mso-left-percent:917;mso-top-percent:835;mso-wrap-distance-left:9pt;mso-wrap-distance-top:0;mso-wrap-distance-right:9pt;mso-wrap-distance-bottom:0;mso-position-horizontal-relative:page;mso-position-vertical-relative:page;mso-width-percent:0;mso-height-percent:0;mso-left-percent:917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" filled="t" fillcolor="#a9a57c [3204]" strokecolor="white [3212]" strokeweight="1pt">
              <v:path arrowok="t"/>
              <v:textbox inset="0,,0">
                <w:txbxContent>
                  <w:p w14:paraId="51A59D28" w14:textId="77777777" w:rsidR="00D46F0D" w:rsidRDefault="00D46F0D">
                    <w:pPr>
                      <w:jc w:val="center"/>
                      <w:rPr>
                        <w:color w:val="FFFFFF" w:themeColor="background1"/>
                        <w:sz w:val="24"/>
                        <w:szCs w:val="20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instrText xml:space="preserve"> PAGE    \* MERGEFORMAT </w:instrText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0"/>
                      </w:rPr>
                      <w:t>1</w:t>
                    </w:r>
                    <w:r>
                      <w:rPr>
                        <w:color w:val="FFFFFF" w:themeColor="background1"/>
                        <w:sz w:val="24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8E0140" w14:textId="77777777" w:rsidR="008329B0" w:rsidRDefault="008329B0">
      <w:pPr>
        <w:spacing w:after="0" w:line="240" w:lineRule="auto"/>
      </w:pPr>
      <w:r>
        <w:separator/>
      </w:r>
    </w:p>
  </w:footnote>
  <w:footnote w:type="continuationSeparator" w:id="0">
    <w:p w14:paraId="1D23CA71" w14:textId="77777777" w:rsidR="008329B0" w:rsidRDefault="008329B0">
      <w:pPr>
        <w:spacing w:after="0" w:line="240" w:lineRule="auto"/>
      </w:pPr>
      <w:r>
        <w:continuationSeparator/>
      </w:r>
    </w:p>
  </w:footnote>
  <w:footnote w:id="1">
    <w:p w14:paraId="11E91C4C" w14:textId="197784BD" w:rsidR="00EF4246" w:rsidRPr="00EF4246" w:rsidRDefault="00EF4246" w:rsidP="00EF4246">
      <w:pPr>
        <w:pStyle w:val="FootnoteText"/>
        <w:bidi/>
        <w:rPr>
          <w:rFonts w:cs="Lotus" w:hint="cs"/>
          <w:b/>
          <w:bCs/>
          <w:rtl/>
          <w:lang w:bidi="fa-IR"/>
        </w:rPr>
      </w:pPr>
      <w:r w:rsidRPr="00EF4246">
        <w:rPr>
          <w:rStyle w:val="FootnoteReference"/>
          <w:rFonts w:cs="Lotus"/>
          <w:b/>
          <w:bCs/>
        </w:rPr>
        <w:footnoteRef/>
      </w:r>
      <w:r w:rsidRPr="00EF4246">
        <w:rPr>
          <w:rFonts w:cs="Lotus"/>
          <w:b/>
          <w:bCs/>
        </w:rPr>
        <w:t xml:space="preserve"> </w:t>
      </w:r>
      <w:r w:rsidRPr="00EF4246">
        <w:rPr>
          <w:rFonts w:cs="Lotus" w:hint="cs"/>
          <w:b/>
          <w:bCs/>
          <w:rtl/>
        </w:rPr>
        <w:t xml:space="preserve"> </w:t>
      </w:r>
      <w:r w:rsidRPr="00EF4246">
        <w:rPr>
          <w:rFonts w:cs="Lotus"/>
          <w:sz w:val="18"/>
          <w:szCs w:val="18"/>
        </w:rPr>
        <w:t>Convolution</w:t>
      </w:r>
      <w:r w:rsidRPr="00EF4246">
        <w:rPr>
          <w:rFonts w:cs="Lotus"/>
          <w:b/>
          <w:bCs/>
          <w:sz w:val="18"/>
          <w:szCs w:val="18"/>
          <w:rtl/>
        </w:rPr>
        <w:t xml:space="preserve"> </w:t>
      </w:r>
      <w:r w:rsidRPr="00EF4246">
        <w:rPr>
          <w:rFonts w:cs="Lotus"/>
          <w:b/>
          <w:bCs/>
          <w:rtl/>
        </w:rPr>
        <w:t>به معنا</w:t>
      </w:r>
      <w:r w:rsidRPr="00EF4246">
        <w:rPr>
          <w:rFonts w:cs="Lotus" w:hint="cs"/>
          <w:b/>
          <w:bCs/>
          <w:rtl/>
        </w:rPr>
        <w:t>ی</w:t>
      </w:r>
      <w:r w:rsidRPr="00EF4246">
        <w:rPr>
          <w:rFonts w:cs="Lotus"/>
          <w:b/>
          <w:bCs/>
          <w:rtl/>
        </w:rPr>
        <w:t xml:space="preserve"> همتا</w:t>
      </w:r>
      <w:r w:rsidRPr="00EF4246">
        <w:rPr>
          <w:rFonts w:cs="Lotus" w:hint="cs"/>
          <w:b/>
          <w:bCs/>
          <w:rtl/>
        </w:rPr>
        <w:t>یی،</w:t>
      </w:r>
      <w:r w:rsidRPr="00EF4246">
        <w:rPr>
          <w:rFonts w:cs="Lotus"/>
          <w:b/>
          <w:bCs/>
          <w:rtl/>
        </w:rPr>
        <w:t xml:space="preserve"> پ</w:t>
      </w:r>
      <w:r w:rsidRPr="00EF4246">
        <w:rPr>
          <w:rFonts w:cs="Lotus" w:hint="cs"/>
          <w:b/>
          <w:bCs/>
          <w:rtl/>
        </w:rPr>
        <w:t>یچش</w:t>
      </w:r>
      <w:r w:rsidRPr="00EF4246">
        <w:rPr>
          <w:rFonts w:cs="Lotus"/>
          <w:b/>
          <w:bCs/>
          <w:rtl/>
        </w:rPr>
        <w:t xml:space="preserve"> - نوع</w:t>
      </w:r>
      <w:r w:rsidRPr="00EF4246">
        <w:rPr>
          <w:rFonts w:cs="Lotus" w:hint="cs"/>
          <w:b/>
          <w:bCs/>
          <w:rtl/>
        </w:rPr>
        <w:t>ی</w:t>
      </w:r>
      <w:r w:rsidRPr="00EF4246">
        <w:rPr>
          <w:rFonts w:cs="Lotus"/>
          <w:b/>
          <w:bCs/>
          <w:rtl/>
        </w:rPr>
        <w:t xml:space="preserve"> محاسبه پردازش تصو</w:t>
      </w:r>
      <w:r w:rsidRPr="00EF4246">
        <w:rPr>
          <w:rFonts w:cs="Lotus" w:hint="cs"/>
          <w:b/>
          <w:bCs/>
          <w:rtl/>
        </w:rPr>
        <w:t>یر</w:t>
      </w:r>
      <w:r w:rsidRPr="00EF4246">
        <w:rPr>
          <w:rFonts w:cs="Lotus"/>
          <w:b/>
          <w:bCs/>
          <w:rtl/>
        </w:rPr>
        <w:t xml:space="preserve"> که توسط </w:t>
      </w:r>
      <w:r w:rsidRPr="00EF4246">
        <w:rPr>
          <w:rFonts w:cs="Lotus" w:hint="cs"/>
          <w:b/>
          <w:bCs/>
          <w:rtl/>
        </w:rPr>
        <w:t>یک</w:t>
      </w:r>
      <w:r w:rsidRPr="00EF4246">
        <w:rPr>
          <w:rFonts w:cs="Lotus"/>
          <w:b/>
          <w:bCs/>
          <w:rtl/>
        </w:rPr>
        <w:t xml:space="preserve"> ماتر</w:t>
      </w:r>
      <w:r w:rsidRPr="00EF4246">
        <w:rPr>
          <w:rFonts w:cs="Lotus" w:hint="cs"/>
          <w:b/>
          <w:bCs/>
          <w:rtl/>
        </w:rPr>
        <w:t>یس</w:t>
      </w:r>
      <w:r w:rsidRPr="00EF4246">
        <w:rPr>
          <w:rFonts w:cs="Lotus"/>
          <w:b/>
          <w:bCs/>
          <w:rtl/>
        </w:rPr>
        <w:t xml:space="preserve"> شرح داده م</w:t>
      </w:r>
      <w:r w:rsidRPr="00EF4246">
        <w:rPr>
          <w:rFonts w:cs="Lotus" w:hint="cs"/>
          <w:b/>
          <w:bCs/>
          <w:rtl/>
        </w:rPr>
        <w:t>ی‌شود،</w:t>
      </w:r>
      <w:r w:rsidRPr="00EF4246">
        <w:rPr>
          <w:rFonts w:cs="Lotus"/>
          <w:b/>
          <w:bCs/>
          <w:rtl/>
        </w:rPr>
        <w:t xml:space="preserve"> با ا</w:t>
      </w:r>
      <w:r w:rsidRPr="00EF4246">
        <w:rPr>
          <w:rFonts w:cs="Lotus" w:hint="cs"/>
          <w:b/>
          <w:bCs/>
          <w:rtl/>
        </w:rPr>
        <w:t>ین</w:t>
      </w:r>
      <w:r w:rsidRPr="00EF4246">
        <w:rPr>
          <w:rFonts w:cs="Lotus"/>
          <w:b/>
          <w:bCs/>
          <w:rtl/>
        </w:rPr>
        <w:t xml:space="preserve"> فرض که م</w:t>
      </w:r>
      <w:r w:rsidRPr="00EF4246">
        <w:rPr>
          <w:rFonts w:cs="Lotus" w:hint="cs"/>
          <w:b/>
          <w:bCs/>
          <w:rtl/>
        </w:rPr>
        <w:t>ی‌خواهید</w:t>
      </w:r>
      <w:r w:rsidRPr="00EF4246">
        <w:rPr>
          <w:rFonts w:cs="Lotus"/>
          <w:b/>
          <w:bCs/>
          <w:rtl/>
        </w:rPr>
        <w:t xml:space="preserve"> جزئ</w:t>
      </w:r>
      <w:r w:rsidRPr="00EF4246">
        <w:rPr>
          <w:rFonts w:cs="Lotus" w:hint="cs"/>
          <w:b/>
          <w:bCs/>
          <w:rtl/>
        </w:rPr>
        <w:t>یات</w:t>
      </w:r>
      <w:r w:rsidRPr="00EF4246">
        <w:rPr>
          <w:rFonts w:cs="Lotus"/>
          <w:b/>
          <w:bCs/>
          <w:rtl/>
        </w:rPr>
        <w:t xml:space="preserve"> دق</w:t>
      </w:r>
      <w:r w:rsidRPr="00EF4246">
        <w:rPr>
          <w:rFonts w:cs="Lotus" w:hint="cs"/>
          <w:b/>
          <w:bCs/>
          <w:rtl/>
        </w:rPr>
        <w:t>یقی</w:t>
      </w:r>
      <w:r w:rsidRPr="00EF4246">
        <w:rPr>
          <w:rFonts w:cs="Lotus"/>
          <w:b/>
          <w:bCs/>
          <w:rtl/>
        </w:rPr>
        <w:t xml:space="preserve"> را از </w:t>
      </w:r>
      <w:r w:rsidRPr="00EF4246">
        <w:rPr>
          <w:rFonts w:cs="Lotus" w:hint="cs"/>
          <w:b/>
          <w:bCs/>
          <w:rtl/>
        </w:rPr>
        <w:t>یک</w:t>
      </w:r>
      <w:r w:rsidRPr="00EF4246">
        <w:rPr>
          <w:rFonts w:cs="Lotus"/>
          <w:b/>
          <w:bCs/>
          <w:rtl/>
        </w:rPr>
        <w:t xml:space="preserve"> تصو</w:t>
      </w:r>
      <w:r w:rsidRPr="00EF4246">
        <w:rPr>
          <w:rFonts w:cs="Lotus" w:hint="cs"/>
          <w:b/>
          <w:bCs/>
          <w:rtl/>
        </w:rPr>
        <w:t>یر</w:t>
      </w:r>
      <w:r w:rsidRPr="00EF4246">
        <w:rPr>
          <w:rFonts w:cs="Lotus"/>
          <w:b/>
          <w:bCs/>
          <w:rtl/>
        </w:rPr>
        <w:t xml:space="preserve"> ب</w:t>
      </w:r>
      <w:r w:rsidRPr="00EF4246">
        <w:rPr>
          <w:rFonts w:cs="Lotus" w:hint="cs"/>
          <w:b/>
          <w:bCs/>
          <w:rtl/>
        </w:rPr>
        <w:t>یرون</w:t>
      </w:r>
      <w:r w:rsidRPr="00EF4246">
        <w:rPr>
          <w:rFonts w:cs="Lotus"/>
          <w:b/>
          <w:bCs/>
          <w:rtl/>
        </w:rPr>
        <w:t xml:space="preserve"> بکش</w:t>
      </w:r>
      <w:r w:rsidRPr="00EF4246">
        <w:rPr>
          <w:rFonts w:cs="Lotus" w:hint="cs"/>
          <w:b/>
          <w:bCs/>
          <w:rtl/>
        </w:rPr>
        <w:t>ید</w:t>
      </w:r>
      <w:r w:rsidRPr="00EF4246">
        <w:rPr>
          <w:rFonts w:cs="Lotus"/>
          <w:b/>
          <w:bCs/>
          <w:rtl/>
        </w:rPr>
        <w:t xml:space="preserve">. </w:t>
      </w:r>
      <w:r w:rsidRPr="00EF4246">
        <w:rPr>
          <w:rFonts w:cs="Lotus" w:hint="cs"/>
          <w:b/>
          <w:bCs/>
          <w:rtl/>
        </w:rPr>
        <w:t>یک</w:t>
      </w:r>
      <w:r w:rsidRPr="00EF4246">
        <w:rPr>
          <w:rFonts w:cs="Lotus"/>
          <w:b/>
          <w:bCs/>
          <w:rtl/>
        </w:rPr>
        <w:t xml:space="preserve"> روش برا</w:t>
      </w:r>
      <w:r w:rsidRPr="00EF4246">
        <w:rPr>
          <w:rFonts w:cs="Lotus" w:hint="cs"/>
          <w:b/>
          <w:bCs/>
          <w:rtl/>
        </w:rPr>
        <w:t>ی</w:t>
      </w:r>
      <w:r w:rsidRPr="00EF4246">
        <w:rPr>
          <w:rFonts w:cs="Lotus"/>
          <w:b/>
          <w:bCs/>
          <w:rtl/>
        </w:rPr>
        <w:t xml:space="preserve"> انجام ا</w:t>
      </w:r>
      <w:r w:rsidRPr="00EF4246">
        <w:rPr>
          <w:rFonts w:cs="Lotus" w:hint="cs"/>
          <w:b/>
          <w:bCs/>
          <w:rtl/>
        </w:rPr>
        <w:t>ین</w:t>
      </w:r>
      <w:r w:rsidRPr="00EF4246">
        <w:rPr>
          <w:rFonts w:cs="Lotus"/>
          <w:b/>
          <w:bCs/>
          <w:rtl/>
        </w:rPr>
        <w:t xml:space="preserve"> کار، افزودن تفاوت م</w:t>
      </w:r>
      <w:r w:rsidRPr="00EF4246">
        <w:rPr>
          <w:rFonts w:cs="Lotus" w:hint="cs"/>
          <w:b/>
          <w:bCs/>
          <w:rtl/>
        </w:rPr>
        <w:t>یان</w:t>
      </w:r>
      <w:r w:rsidRPr="00EF4246">
        <w:rPr>
          <w:rFonts w:cs="Lotus"/>
          <w:b/>
          <w:bCs/>
          <w:rtl/>
        </w:rPr>
        <w:t xml:space="preserve"> هر سلول تصو</w:t>
      </w:r>
      <w:r w:rsidRPr="00EF4246">
        <w:rPr>
          <w:rFonts w:cs="Lotus" w:hint="cs"/>
          <w:b/>
          <w:bCs/>
          <w:rtl/>
        </w:rPr>
        <w:t>یری</w:t>
      </w:r>
      <w:r w:rsidRPr="00EF4246">
        <w:rPr>
          <w:rFonts w:cs="Lotus"/>
          <w:b/>
          <w:bCs/>
          <w:rtl/>
        </w:rPr>
        <w:t xml:space="preserve"> و همسا</w:t>
      </w:r>
      <w:r w:rsidRPr="00EF4246">
        <w:rPr>
          <w:rFonts w:cs="Lotus" w:hint="cs"/>
          <w:b/>
          <w:bCs/>
          <w:rtl/>
        </w:rPr>
        <w:t>یگانش</w:t>
      </w:r>
      <w:r w:rsidRPr="00EF4246">
        <w:rPr>
          <w:rFonts w:cs="Lotus"/>
          <w:b/>
          <w:bCs/>
          <w:rtl/>
        </w:rPr>
        <w:t xml:space="preserve"> است. اگر سلول‌ها</w:t>
      </w:r>
      <w:r w:rsidRPr="00EF4246">
        <w:rPr>
          <w:rFonts w:cs="Lotus" w:hint="cs"/>
          <w:b/>
          <w:bCs/>
          <w:rtl/>
        </w:rPr>
        <w:t>ی</w:t>
      </w:r>
      <w:r w:rsidRPr="00EF4246">
        <w:rPr>
          <w:rFonts w:cs="Lotus"/>
          <w:b/>
          <w:bCs/>
          <w:rtl/>
        </w:rPr>
        <w:t xml:space="preserve"> تصو</w:t>
      </w:r>
      <w:r w:rsidRPr="00EF4246">
        <w:rPr>
          <w:rFonts w:cs="Lotus" w:hint="cs"/>
          <w:b/>
          <w:bCs/>
          <w:rtl/>
        </w:rPr>
        <w:t>یری</w:t>
      </w:r>
      <w:r w:rsidRPr="00EF4246">
        <w:rPr>
          <w:rFonts w:cs="Lotus"/>
          <w:b/>
          <w:bCs/>
          <w:rtl/>
        </w:rPr>
        <w:t xml:space="preserve"> را به عنوان اعداد</w:t>
      </w:r>
      <w:r w:rsidRPr="00EF4246">
        <w:rPr>
          <w:rFonts w:cs="Lotus" w:hint="cs"/>
          <w:b/>
          <w:bCs/>
          <w:rtl/>
        </w:rPr>
        <w:t>ی</w:t>
      </w:r>
      <w:r w:rsidRPr="00EF4246">
        <w:rPr>
          <w:rFonts w:cs="Lotus"/>
          <w:b/>
          <w:bCs/>
          <w:rtl/>
        </w:rPr>
        <w:t xml:space="preserve"> در نظر بگ</w:t>
      </w:r>
      <w:r w:rsidRPr="00EF4246">
        <w:rPr>
          <w:rFonts w:cs="Lotus" w:hint="cs"/>
          <w:b/>
          <w:bCs/>
          <w:rtl/>
        </w:rPr>
        <w:t>یرید</w:t>
      </w:r>
      <w:r w:rsidRPr="00EF4246">
        <w:rPr>
          <w:rFonts w:cs="Lotus"/>
          <w:b/>
          <w:bCs/>
          <w:rtl/>
        </w:rPr>
        <w:t xml:space="preserve"> که روشنا</w:t>
      </w:r>
      <w:r w:rsidRPr="00EF4246">
        <w:rPr>
          <w:rFonts w:cs="Lotus" w:hint="cs"/>
          <w:b/>
          <w:bCs/>
          <w:rtl/>
        </w:rPr>
        <w:t>یی</w:t>
      </w:r>
      <w:r w:rsidRPr="00EF4246">
        <w:rPr>
          <w:rFonts w:cs="Lotus"/>
          <w:b/>
          <w:bCs/>
          <w:rtl/>
        </w:rPr>
        <w:t xml:space="preserve"> آنها را ب</w:t>
      </w:r>
      <w:r w:rsidRPr="00EF4246">
        <w:rPr>
          <w:rFonts w:cs="Lotus" w:hint="cs"/>
          <w:b/>
          <w:bCs/>
          <w:rtl/>
        </w:rPr>
        <w:t>یان</w:t>
      </w:r>
      <w:r w:rsidRPr="00EF4246">
        <w:rPr>
          <w:rFonts w:cs="Lotus"/>
          <w:b/>
          <w:bCs/>
          <w:rtl/>
        </w:rPr>
        <w:t xml:space="preserve"> م</w:t>
      </w:r>
      <w:r w:rsidRPr="00EF4246">
        <w:rPr>
          <w:rFonts w:cs="Lotus" w:hint="cs"/>
          <w:b/>
          <w:bCs/>
          <w:rtl/>
        </w:rPr>
        <w:t>ی‌کنند،</w:t>
      </w:r>
      <w:r w:rsidRPr="00EF4246">
        <w:rPr>
          <w:rFonts w:cs="Lotus"/>
          <w:b/>
          <w:bCs/>
          <w:rtl/>
        </w:rPr>
        <w:t xml:space="preserve"> م</w:t>
      </w:r>
      <w:r w:rsidRPr="00EF4246">
        <w:rPr>
          <w:rFonts w:cs="Lotus" w:hint="cs"/>
          <w:b/>
          <w:bCs/>
          <w:rtl/>
        </w:rPr>
        <w:t>ی‌توانید</w:t>
      </w:r>
      <w:r w:rsidRPr="00EF4246">
        <w:rPr>
          <w:rFonts w:cs="Lotus"/>
          <w:b/>
          <w:bCs/>
          <w:rtl/>
        </w:rPr>
        <w:t xml:space="preserve"> ماتر</w:t>
      </w:r>
      <w:r w:rsidRPr="00EF4246">
        <w:rPr>
          <w:rFonts w:cs="Lotus" w:hint="cs"/>
          <w:b/>
          <w:bCs/>
          <w:rtl/>
        </w:rPr>
        <w:t>یس</w:t>
      </w:r>
      <w:r w:rsidRPr="00EF4246">
        <w:rPr>
          <w:rFonts w:cs="Lotus"/>
          <w:b/>
          <w:bCs/>
          <w:rtl/>
        </w:rPr>
        <w:t xml:space="preserve"> همتاب</w:t>
      </w:r>
      <w:r w:rsidRPr="00EF4246">
        <w:rPr>
          <w:rFonts w:cs="Lotus" w:hint="cs"/>
          <w:b/>
          <w:bCs/>
          <w:rtl/>
        </w:rPr>
        <w:t>ی</w:t>
      </w:r>
      <w:r w:rsidRPr="00EF4246">
        <w:rPr>
          <w:rFonts w:cs="Lotus"/>
          <w:b/>
          <w:bCs/>
          <w:rtl/>
        </w:rPr>
        <w:t xml:space="preserve"> را به کار ببر</w:t>
      </w:r>
      <w:r w:rsidRPr="00EF4246">
        <w:rPr>
          <w:rFonts w:cs="Lotus" w:hint="cs"/>
          <w:b/>
          <w:bCs/>
          <w:rtl/>
        </w:rPr>
        <w:t>ید</w:t>
      </w:r>
      <w:r w:rsidRPr="00EF4246">
        <w:rPr>
          <w:rFonts w:cs="Lotus"/>
          <w:b/>
          <w:bCs/>
          <w:rtl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25FC77" w14:textId="77777777" w:rsidR="00D46F0D" w:rsidRDefault="00D46F0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2F2CC3F" wp14:editId="479267B3">
              <wp:simplePos x="0" y="0"/>
              <wp:positionH relativeFrom="page">
                <wp:posOffset>271305</wp:posOffset>
              </wp:positionH>
              <wp:positionV relativeFrom="page">
                <wp:posOffset>2763297</wp:posOffset>
              </wp:positionV>
              <wp:extent cx="411480" cy="4526280"/>
              <wp:effectExtent l="0" t="0" r="0" b="0"/>
              <wp:wrapNone/>
              <wp:docPr id="28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1480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le"/>
                            <w:id w:val="-180114876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FDBF24A" w14:textId="77777777" w:rsidR="00D46F0D" w:rsidRDefault="00D46F0D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Face Recognition Using OpenCV</w:t>
                              </w:r>
                            </w:p>
                          </w:sdtContent>
                        </w:sdt>
                        <w:p w14:paraId="33EAF313" w14:textId="77777777" w:rsidR="00D46F0D" w:rsidRDefault="00D46F0D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w14:anchorId="52F2CC3F" id="_x0000_t202" coordsize="21600,21600" o:spt="202" path="m,l,21600r21600,l21600,xe">
              <v:stroke joinstyle="miter"/>
              <v:path gradientshapeok="t" o:connecttype="rect"/>
            </v:shapetype>
            <v:shape id="TextBox 3" o:spid="_x0000_s1043" type="#_x0000_t202" style="position:absolute;margin-left:21.35pt;margin-top:217.6pt;width:32.4pt;height:356.4pt;z-index:251670528;visibility:visible;mso-wrap-style:square;mso-width-percent:50;mso-height-percent:4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4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" fillcolor="#675e47 [3215]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le"/>
                      <w:id w:val="-180114876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7FDBF24A" w14:textId="77777777" w:rsidR="00D46F0D" w:rsidRDefault="00D46F0D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Face Recognition Using OpenCV</w:t>
                        </w:r>
                      </w:p>
                    </w:sdtContent>
                  </w:sdt>
                  <w:p w14:paraId="33EAF313" w14:textId="77777777" w:rsidR="00D46F0D" w:rsidRDefault="00D46F0D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56A11D8F" wp14:editId="7DF7E77D">
              <wp:simplePos x="0" y="0"/>
              <mc:AlternateContent>
                <mc:Choice Requires="wp14">
                  <wp:positionH relativeFrom="page">
                    <wp14:pctPosHOffset>9000</wp14:pctPosHOffset>
                  </wp:positionH>
                </mc:Choice>
                <mc:Fallback>
                  <wp:positionH relativeFrom="page">
                    <wp:posOffset>680085</wp:posOffset>
                  </wp:positionH>
                </mc:Fallback>
              </mc:AlternateContent>
              <wp:positionV relativeFrom="page">
                <wp:align>center</wp:align>
              </wp:positionV>
              <wp:extent cx="7072630" cy="10058400"/>
              <wp:effectExtent l="0" t="0" r="0" b="0"/>
              <wp:wrapNone/>
              <wp:docPr id="29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1D623414" id="Rectangle 5" o:spid="_x0000_s1026" style="position:absolute;margin-left:0;margin-top:0;width:556.9pt;height:11in;z-index:-251644928;visibility:visible;mso-wrap-style:square;mso-width-percent:910;mso-height-percent:1000;mso-left-percent:90;mso-wrap-distance-left:9pt;mso-wrap-distance-top:0;mso-wrap-distance-right:9pt;mso-wrap-distance-bottom:0;mso-position-horizontal-relative:page;mso-position-vertical:center;mso-position-vertical-relative:page;mso-width-percent:910;mso-height-percent:1000;mso-left-percent: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2A789FDF" wp14:editId="7099F26B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8660130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9204B98" w14:textId="77777777" w:rsidR="00D46F0D" w:rsidRDefault="00D46F0D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w14:anchorId="2A789FDF" id="_x0000_s1044" style="position:absolute;margin-left:0;margin-top:0;width:55.1pt;height:71.3pt;z-index:-25164697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" fillcolor="#a9a57c [3204]" stroked="f" strokeweight="2pt">
              <v:textbox>
                <w:txbxContent>
                  <w:p w14:paraId="49204B98" w14:textId="77777777" w:rsidR="00D46F0D" w:rsidRDefault="00D46F0D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5CF5ECDA" wp14:editId="618C5C4E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6E2B9A7" w14:textId="77777777" w:rsidR="00D46F0D" w:rsidRDefault="00D46F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5CF5ECDA" id="Rectangle 4" o:spid="_x0000_s1045" style="position:absolute;margin-left:0;margin-top:0;width:55.1pt;height:11in;z-index:-25164800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" fillcolor="#675e47 [3215]" stroked="f" strokeweight="2pt">
              <v:textbox>
                <w:txbxContent>
                  <w:p w14:paraId="76E2B9A7" w14:textId="77777777" w:rsidR="00D46F0D" w:rsidRDefault="00D46F0D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88897" w14:textId="77777777" w:rsidR="00D46F0D" w:rsidRDefault="00D46F0D">
    <w:pPr>
      <w:pStyle w:val="Header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0BE18DD" wp14:editId="77CCD223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072630" cy="10058400"/>
              <wp:effectExtent l="0" t="0" r="0" b="0"/>
              <wp:wrapNone/>
              <wp:docPr id="18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319CA7D1" id="Rectangle 5" o:spid="_x0000_s1026" style="position:absolute;margin-left:0;margin-top:0;width:556.9pt;height:11in;z-index:-251654144;visibility:visible;mso-wrap-style:square;mso-width-percent:910;mso-height-percent:1000;mso-wrap-distance-left:9pt;mso-wrap-distance-top:0;mso-wrap-distance-right:9pt;mso-wrap-distance-bottom:0;mso-position-horizontal:left;mso-position-horizontal-relative:page;mso-position-vertical:top;mso-position-vertical-relative:page;mso-width-percent:91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7A69296" wp14:editId="1C52405D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wp:positionV relativeFrom="page">
                <wp:align>center</wp:align>
              </wp:positionV>
              <wp:extent cx="409575" cy="4526280"/>
              <wp:effectExtent l="0" t="0" r="0" b="0"/>
              <wp:wrapNone/>
              <wp:docPr id="20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9575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le"/>
                            <w:id w:val="105336252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EEDA695" w14:textId="77777777" w:rsidR="00D46F0D" w:rsidRDefault="00D46F0D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Face Recognition Using OpenCV</w:t>
                              </w:r>
                            </w:p>
                          </w:sdtContent>
                        </w:sdt>
                        <w:p w14:paraId="5E1C9D89" w14:textId="77777777" w:rsidR="00D46F0D" w:rsidRDefault="00D46F0D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w14:anchorId="07A69296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margin-left:0;margin-top:0;width:32.25pt;height:356.4pt;z-index:251661312;visibility:visible;mso-wrap-style:square;mso-width-percent:50;mso-height-percent:450;mso-left-percent:910;mso-wrap-distance-left:9pt;mso-wrap-distance-top:0;mso-wrap-distance-right:9pt;mso-wrap-distance-bottom:0;mso-position-horizontal-relative:page;mso-position-vertical:center;mso-position-vertical-relative:page;mso-width-percent:50;mso-height-percent:450;mso-left-percent:91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" fillcolor="#675e47 [3215]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le"/>
                      <w:id w:val="1053362520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5EEDA695" w14:textId="77777777" w:rsidR="00D46F0D" w:rsidRDefault="00D46F0D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Face Recognition Using OpenCV</w:t>
                        </w:r>
                      </w:p>
                    </w:sdtContent>
                  </w:sdt>
                  <w:p w14:paraId="5E1C9D89" w14:textId="77777777" w:rsidR="00D46F0D" w:rsidRDefault="00D46F0D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A7BE849" wp14:editId="1E8AEA59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8660130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2F9499D" w14:textId="77777777" w:rsidR="00D46F0D" w:rsidRDefault="00D46F0D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w14:anchorId="1A7BE849" id="_x0000_s1047" style="position:absolute;margin-left:0;margin-top:0;width:55.1pt;height:71.3pt;z-index:-25165619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" fillcolor="#a9a57c [3204]" stroked="f" strokeweight="2pt">
              <v:textbox>
                <w:txbxContent>
                  <w:p w14:paraId="12F9499D" w14:textId="77777777" w:rsidR="00D46F0D" w:rsidRDefault="00D46F0D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24D2A27" wp14:editId="7557017E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FEF317A" w14:textId="77777777" w:rsidR="00D46F0D" w:rsidRDefault="00D46F0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524D2A27" id="_x0000_s1048" style="position:absolute;margin-left:0;margin-top:0;width:55.1pt;height:11in;z-index:-25165721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" fillcolor="#675e47 [3215]" stroked="f" strokeweight="2pt">
              <v:textbox>
                <w:txbxContent>
                  <w:p w14:paraId="3FEF317A" w14:textId="77777777" w:rsidR="00D46F0D" w:rsidRDefault="00D46F0D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198B"/>
    <w:multiLevelType w:val="hybridMultilevel"/>
    <w:tmpl w:val="D8B069AE"/>
    <w:lvl w:ilvl="0" w:tplc="098EF32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6A6A6" w:themeColor="background1" w:themeShade="A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93E41"/>
    <w:multiLevelType w:val="hybridMultilevel"/>
    <w:tmpl w:val="AFA016DC"/>
    <w:lvl w:ilvl="0" w:tplc="3F4A6C7E">
      <w:start w:val="26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6A6A6" w:themeColor="background1" w:themeShade="A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07D76"/>
    <w:multiLevelType w:val="hybridMultilevel"/>
    <w:tmpl w:val="0AA850A2"/>
    <w:lvl w:ilvl="0" w:tplc="E036187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F0817"/>
    <w:multiLevelType w:val="hybridMultilevel"/>
    <w:tmpl w:val="5B3C9A6E"/>
    <w:lvl w:ilvl="0" w:tplc="EB76B04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6A6A6" w:themeColor="background1" w:themeShade="A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53A57"/>
    <w:multiLevelType w:val="hybridMultilevel"/>
    <w:tmpl w:val="73DC20DC"/>
    <w:lvl w:ilvl="0" w:tplc="90E062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6A6A6" w:themeColor="background1" w:themeShade="A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B13FCE"/>
    <w:multiLevelType w:val="hybridMultilevel"/>
    <w:tmpl w:val="ECEEF096"/>
    <w:lvl w:ilvl="0" w:tplc="65C24FC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6A6A6" w:themeColor="background1" w:themeShade="A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9F2031"/>
    <w:multiLevelType w:val="hybridMultilevel"/>
    <w:tmpl w:val="5024FCA6"/>
    <w:lvl w:ilvl="0" w:tplc="DB4A4B7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9E0FC1"/>
    <w:multiLevelType w:val="hybridMultilevel"/>
    <w:tmpl w:val="7A4E5D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4A6056"/>
    <w:multiLevelType w:val="hybridMultilevel"/>
    <w:tmpl w:val="71B48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E4917"/>
    <w:multiLevelType w:val="hybridMultilevel"/>
    <w:tmpl w:val="DBD86848"/>
    <w:lvl w:ilvl="0" w:tplc="5F3C0F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6A6A6" w:themeColor="background1" w:themeShade="A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201BE5"/>
    <w:multiLevelType w:val="hybridMultilevel"/>
    <w:tmpl w:val="4CA23174"/>
    <w:lvl w:ilvl="0" w:tplc="888E569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476ECC"/>
    <w:multiLevelType w:val="hybridMultilevel"/>
    <w:tmpl w:val="8C3AF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30DB4"/>
    <w:multiLevelType w:val="hybridMultilevel"/>
    <w:tmpl w:val="9C52A380"/>
    <w:lvl w:ilvl="0" w:tplc="D214F4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7A42E1"/>
    <w:multiLevelType w:val="hybridMultilevel"/>
    <w:tmpl w:val="1B587028"/>
    <w:lvl w:ilvl="0" w:tplc="A6326F7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6A6A6" w:themeColor="background1" w:themeShade="A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FB318E"/>
    <w:multiLevelType w:val="hybridMultilevel"/>
    <w:tmpl w:val="C65C4264"/>
    <w:lvl w:ilvl="0" w:tplc="0B4814D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6A6A6" w:themeColor="background1" w:themeShade="A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2"/>
  </w:num>
  <w:num w:numId="4">
    <w:abstractNumId w:val="11"/>
  </w:num>
  <w:num w:numId="5">
    <w:abstractNumId w:val="7"/>
  </w:num>
  <w:num w:numId="6">
    <w:abstractNumId w:val="10"/>
  </w:num>
  <w:num w:numId="7">
    <w:abstractNumId w:val="6"/>
  </w:num>
  <w:num w:numId="8">
    <w:abstractNumId w:val="5"/>
  </w:num>
  <w:num w:numId="9">
    <w:abstractNumId w:val="14"/>
  </w:num>
  <w:num w:numId="10">
    <w:abstractNumId w:val="3"/>
  </w:num>
  <w:num w:numId="11">
    <w:abstractNumId w:val="0"/>
  </w:num>
  <w:num w:numId="12">
    <w:abstractNumId w:val="4"/>
  </w:num>
  <w:num w:numId="13">
    <w:abstractNumId w:val="9"/>
  </w:num>
  <w:num w:numId="14">
    <w:abstractNumId w:val="1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mirrorMargins/>
  <w:proofState w:spelling="clean"/>
  <w:attachedTemplate r:id="rId1"/>
  <w:defaultTabStop w:val="720"/>
  <w:evenAndOddHeaders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89C"/>
    <w:rsid w:val="00000199"/>
    <w:rsid w:val="0001235A"/>
    <w:rsid w:val="00042F59"/>
    <w:rsid w:val="00044280"/>
    <w:rsid w:val="00065664"/>
    <w:rsid w:val="00081FD0"/>
    <w:rsid w:val="000830E7"/>
    <w:rsid w:val="000A73FF"/>
    <w:rsid w:val="000A766A"/>
    <w:rsid w:val="000B58BB"/>
    <w:rsid w:val="000D04A8"/>
    <w:rsid w:val="000D0D05"/>
    <w:rsid w:val="000E66DF"/>
    <w:rsid w:val="001049EE"/>
    <w:rsid w:val="0011093B"/>
    <w:rsid w:val="001350B4"/>
    <w:rsid w:val="00143701"/>
    <w:rsid w:val="0015389C"/>
    <w:rsid w:val="00156D01"/>
    <w:rsid w:val="001617C2"/>
    <w:rsid w:val="00166735"/>
    <w:rsid w:val="00181A32"/>
    <w:rsid w:val="00191DDA"/>
    <w:rsid w:val="00192A6A"/>
    <w:rsid w:val="00195E43"/>
    <w:rsid w:val="001A66B3"/>
    <w:rsid w:val="001A692F"/>
    <w:rsid w:val="001A768B"/>
    <w:rsid w:val="001C27D2"/>
    <w:rsid w:val="001C345C"/>
    <w:rsid w:val="001D17BA"/>
    <w:rsid w:val="001E0919"/>
    <w:rsid w:val="001E24EA"/>
    <w:rsid w:val="0020409E"/>
    <w:rsid w:val="002112C8"/>
    <w:rsid w:val="0023653D"/>
    <w:rsid w:val="002440DB"/>
    <w:rsid w:val="00260EE1"/>
    <w:rsid w:val="0028793E"/>
    <w:rsid w:val="002B600F"/>
    <w:rsid w:val="002C5A31"/>
    <w:rsid w:val="002E635E"/>
    <w:rsid w:val="002F2C0A"/>
    <w:rsid w:val="002F2C8B"/>
    <w:rsid w:val="003019FE"/>
    <w:rsid w:val="00327A89"/>
    <w:rsid w:val="00345AC7"/>
    <w:rsid w:val="00351634"/>
    <w:rsid w:val="003613FF"/>
    <w:rsid w:val="003651C6"/>
    <w:rsid w:val="00375F1A"/>
    <w:rsid w:val="00377E82"/>
    <w:rsid w:val="00380CE0"/>
    <w:rsid w:val="003B48B8"/>
    <w:rsid w:val="003C050D"/>
    <w:rsid w:val="003C1970"/>
    <w:rsid w:val="003C44D0"/>
    <w:rsid w:val="003D3509"/>
    <w:rsid w:val="003F00A5"/>
    <w:rsid w:val="003F2FC3"/>
    <w:rsid w:val="00423514"/>
    <w:rsid w:val="004413E7"/>
    <w:rsid w:val="00464039"/>
    <w:rsid w:val="00486E2E"/>
    <w:rsid w:val="00491133"/>
    <w:rsid w:val="0049552C"/>
    <w:rsid w:val="004D3D1A"/>
    <w:rsid w:val="004E65B8"/>
    <w:rsid w:val="004F158C"/>
    <w:rsid w:val="004F6A88"/>
    <w:rsid w:val="00506335"/>
    <w:rsid w:val="00513CAA"/>
    <w:rsid w:val="00526C0D"/>
    <w:rsid w:val="0056700F"/>
    <w:rsid w:val="005A126E"/>
    <w:rsid w:val="005B34B9"/>
    <w:rsid w:val="005F7C44"/>
    <w:rsid w:val="00601AB0"/>
    <w:rsid w:val="00603F21"/>
    <w:rsid w:val="006326DA"/>
    <w:rsid w:val="0065038E"/>
    <w:rsid w:val="00656E64"/>
    <w:rsid w:val="0066646F"/>
    <w:rsid w:val="00672B8A"/>
    <w:rsid w:val="0067600E"/>
    <w:rsid w:val="006A2101"/>
    <w:rsid w:val="006A50BA"/>
    <w:rsid w:val="006B545A"/>
    <w:rsid w:val="006C1056"/>
    <w:rsid w:val="006E0D75"/>
    <w:rsid w:val="006E2D65"/>
    <w:rsid w:val="006F3B7B"/>
    <w:rsid w:val="006F7A85"/>
    <w:rsid w:val="00710D56"/>
    <w:rsid w:val="007228A2"/>
    <w:rsid w:val="00727ADE"/>
    <w:rsid w:val="00734318"/>
    <w:rsid w:val="007432B8"/>
    <w:rsid w:val="00750D9F"/>
    <w:rsid w:val="0075689D"/>
    <w:rsid w:val="007A65D4"/>
    <w:rsid w:val="007B2CAA"/>
    <w:rsid w:val="007D00C7"/>
    <w:rsid w:val="007D0E59"/>
    <w:rsid w:val="007E5A08"/>
    <w:rsid w:val="007F0610"/>
    <w:rsid w:val="007F38BB"/>
    <w:rsid w:val="00801FFB"/>
    <w:rsid w:val="0082177B"/>
    <w:rsid w:val="00822281"/>
    <w:rsid w:val="008329B0"/>
    <w:rsid w:val="00833220"/>
    <w:rsid w:val="008373DC"/>
    <w:rsid w:val="008504D4"/>
    <w:rsid w:val="0085222B"/>
    <w:rsid w:val="00854A95"/>
    <w:rsid w:val="00855B28"/>
    <w:rsid w:val="0085744C"/>
    <w:rsid w:val="008669A2"/>
    <w:rsid w:val="00870D0A"/>
    <w:rsid w:val="008731C8"/>
    <w:rsid w:val="008B357B"/>
    <w:rsid w:val="008B7345"/>
    <w:rsid w:val="008B7C5D"/>
    <w:rsid w:val="008D66F3"/>
    <w:rsid w:val="008F3D74"/>
    <w:rsid w:val="009047B5"/>
    <w:rsid w:val="00911F97"/>
    <w:rsid w:val="0091535D"/>
    <w:rsid w:val="009171B0"/>
    <w:rsid w:val="00932CDC"/>
    <w:rsid w:val="00951AD1"/>
    <w:rsid w:val="00955694"/>
    <w:rsid w:val="00957CCD"/>
    <w:rsid w:val="00960ADA"/>
    <w:rsid w:val="0096776B"/>
    <w:rsid w:val="009833B9"/>
    <w:rsid w:val="00985B24"/>
    <w:rsid w:val="00990ED1"/>
    <w:rsid w:val="009A5F47"/>
    <w:rsid w:val="009D2E48"/>
    <w:rsid w:val="009E4DE3"/>
    <w:rsid w:val="009F121D"/>
    <w:rsid w:val="009F1B64"/>
    <w:rsid w:val="009F3799"/>
    <w:rsid w:val="00A24DD0"/>
    <w:rsid w:val="00A259F1"/>
    <w:rsid w:val="00A35D26"/>
    <w:rsid w:val="00A4034A"/>
    <w:rsid w:val="00A404EC"/>
    <w:rsid w:val="00A42976"/>
    <w:rsid w:val="00A520B5"/>
    <w:rsid w:val="00AB0E2A"/>
    <w:rsid w:val="00AB6DD1"/>
    <w:rsid w:val="00AD794C"/>
    <w:rsid w:val="00B0098D"/>
    <w:rsid w:val="00B217F7"/>
    <w:rsid w:val="00B231CC"/>
    <w:rsid w:val="00B331C8"/>
    <w:rsid w:val="00B33909"/>
    <w:rsid w:val="00B46942"/>
    <w:rsid w:val="00B61350"/>
    <w:rsid w:val="00B64FFB"/>
    <w:rsid w:val="00B65B86"/>
    <w:rsid w:val="00B676E8"/>
    <w:rsid w:val="00B85F13"/>
    <w:rsid w:val="00B918EB"/>
    <w:rsid w:val="00B94C3A"/>
    <w:rsid w:val="00B95DB3"/>
    <w:rsid w:val="00BA61DA"/>
    <w:rsid w:val="00BA67B7"/>
    <w:rsid w:val="00BB28D5"/>
    <w:rsid w:val="00BB443E"/>
    <w:rsid w:val="00C27F62"/>
    <w:rsid w:val="00C35CF8"/>
    <w:rsid w:val="00C43868"/>
    <w:rsid w:val="00C46D88"/>
    <w:rsid w:val="00C74EA6"/>
    <w:rsid w:val="00C94B8E"/>
    <w:rsid w:val="00CA35A0"/>
    <w:rsid w:val="00CA3E32"/>
    <w:rsid w:val="00CA7F50"/>
    <w:rsid w:val="00CB1458"/>
    <w:rsid w:val="00CB215E"/>
    <w:rsid w:val="00CC258F"/>
    <w:rsid w:val="00CD0CAB"/>
    <w:rsid w:val="00CD2654"/>
    <w:rsid w:val="00CE7167"/>
    <w:rsid w:val="00CF4611"/>
    <w:rsid w:val="00D042E1"/>
    <w:rsid w:val="00D0770C"/>
    <w:rsid w:val="00D1658A"/>
    <w:rsid w:val="00D250C9"/>
    <w:rsid w:val="00D27717"/>
    <w:rsid w:val="00D30FD8"/>
    <w:rsid w:val="00D46F0D"/>
    <w:rsid w:val="00D64EB9"/>
    <w:rsid w:val="00D7723D"/>
    <w:rsid w:val="00D93A57"/>
    <w:rsid w:val="00D96110"/>
    <w:rsid w:val="00DB4105"/>
    <w:rsid w:val="00DC6954"/>
    <w:rsid w:val="00DE6BA2"/>
    <w:rsid w:val="00DF3BE9"/>
    <w:rsid w:val="00E04D1D"/>
    <w:rsid w:val="00E072D6"/>
    <w:rsid w:val="00E11569"/>
    <w:rsid w:val="00E13308"/>
    <w:rsid w:val="00E17461"/>
    <w:rsid w:val="00E53BBB"/>
    <w:rsid w:val="00E645FC"/>
    <w:rsid w:val="00E749B2"/>
    <w:rsid w:val="00E76C3C"/>
    <w:rsid w:val="00E85A65"/>
    <w:rsid w:val="00E96A58"/>
    <w:rsid w:val="00EB6114"/>
    <w:rsid w:val="00EC5B7E"/>
    <w:rsid w:val="00ED3FDF"/>
    <w:rsid w:val="00EF091B"/>
    <w:rsid w:val="00EF4246"/>
    <w:rsid w:val="00F02EBF"/>
    <w:rsid w:val="00F4409D"/>
    <w:rsid w:val="00F446B5"/>
    <w:rsid w:val="00F4755D"/>
    <w:rsid w:val="00F55159"/>
    <w:rsid w:val="00F60468"/>
    <w:rsid w:val="00F628AF"/>
    <w:rsid w:val="00F6392D"/>
    <w:rsid w:val="00F6439A"/>
    <w:rsid w:val="00F670A7"/>
    <w:rsid w:val="00F867F2"/>
    <w:rsid w:val="00F920F2"/>
    <w:rsid w:val="00F923BE"/>
    <w:rsid w:val="00F9466C"/>
    <w:rsid w:val="00FA28F5"/>
    <w:rsid w:val="00FB2D07"/>
    <w:rsid w:val="00FB4634"/>
    <w:rsid w:val="00FC797B"/>
    <w:rsid w:val="00FF4E64"/>
    <w:rsid w:val="00FF6242"/>
    <w:rsid w:val="00FF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706779"/>
  <w15:docId w15:val="{E7AD79EC-FF32-4102-B6CE-2C92ABBB4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6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A9A57C" w:themeColor="accent1"/>
      <w:sz w:val="32"/>
      <w:szCs w:val="28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675E47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848057" w:themeColor="accent1" w:themeShade="B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9A57C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553A" w:themeColor="accent1" w:themeShade="8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53A" w:themeColor="accent1" w:themeShade="80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F654B" w:themeColor="text1" w:themeTint="BF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olor w:val="A9A57C" w:themeColor="accent1"/>
      <w:sz w:val="32"/>
      <w:szCs w:val="28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675E47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675E47" w:themeColor="text2"/>
      <w:sz w:val="32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675E47" w:themeColor="text2"/>
      <w:sz w:val="32"/>
      <w:szCs w:val="24"/>
      <w:lang w:bidi="hi-IN"/>
    </w:rPr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A9A57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58553A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58553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675E47" w:themeColor="text2"/>
      <w:spacing w:val="6"/>
      <w:sz w:val="20"/>
      <w:szCs w:val="18"/>
      <w:lang w:bidi="hi-IN"/>
    </w:rPr>
  </w:style>
  <w:style w:type="character" w:styleId="Strong">
    <w:name w:val="Strong"/>
    <w:basedOn w:val="DefaultParagraphFont"/>
    <w:uiPriority w:val="22"/>
    <w:qFormat/>
    <w:rPr>
      <w:b/>
      <w:bCs/>
      <w14:numForm w14:val="oldStyle"/>
    </w:rPr>
  </w:style>
  <w:style w:type="character" w:styleId="Emphasis">
    <w:name w:val="Emphasis"/>
    <w:basedOn w:val="DefaultParagraphFont"/>
    <w:uiPriority w:val="20"/>
    <w:qFormat/>
    <w:rPr>
      <w:i/>
      <w:iCs/>
      <w:color w:val="675E47" w:themeColor="text2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C4635" w:themeColor="text2" w:themeShade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line="300" w:lineRule="auto"/>
      <w:ind w:left="720" w:right="720"/>
      <w:jc w:val="center"/>
    </w:pPr>
    <w:rPr>
      <w:rFonts w:asciiTheme="majorHAnsi" w:hAnsiTheme="majorHAnsi"/>
      <w:i/>
      <w:iCs/>
      <w:color w:val="A9A57C" w:themeColor="accent1"/>
      <w:sz w:val="24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inorEastAsia" w:hAnsiTheme="majorHAnsi"/>
      <w:i/>
      <w:iCs/>
      <w:color w:val="A9A57C" w:themeColor="accent1"/>
      <w:sz w:val="24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36" w:space="8" w:color="A9A57C" w:themeColor="accent1"/>
        <w:left w:val="single" w:sz="36" w:space="8" w:color="A9A57C" w:themeColor="accent1"/>
        <w:bottom w:val="single" w:sz="36" w:space="8" w:color="A9A57C" w:themeColor="accent1"/>
        <w:right w:val="single" w:sz="36" w:space="8" w:color="A9A57C" w:themeColor="accent1"/>
      </w:pBdr>
      <w:shd w:val="clear" w:color="auto" w:fill="A9A57C" w:themeFill="accent1"/>
      <w:spacing w:before="200" w:after="280" w:line="300" w:lineRule="auto"/>
      <w:ind w:left="936" w:right="936"/>
      <w:jc w:val="center"/>
    </w:pPr>
    <w:rPr>
      <w:b/>
      <w:bCs/>
      <w:i/>
      <w:iCs/>
      <w:color w:val="FFFFFF" w:themeColor="background1"/>
      <w:lang w:bidi="hi-IN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eastAsiaTheme="minorEastAsia"/>
      <w:b/>
      <w:bCs/>
      <w:i/>
      <w:iCs/>
      <w:color w:val="FFFFFF" w:themeColor="background1"/>
      <w:sz w:val="21"/>
      <w:shd w:val="clear" w:color="auto" w:fill="A9A57C" w:themeFill="accent1"/>
      <w:lang w:bidi="hi-IN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A9A57C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9CBEB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9CBEB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480" w:line="264" w:lineRule="auto"/>
      <w:outlineLvl w:val="9"/>
    </w:pPr>
    <w:rPr>
      <w:b/>
      <w:color w:val="848057" w:themeColor="accent1" w:themeShade="BF"/>
      <w:sz w:val="28"/>
      <w14:numForm w14:val="default"/>
    </w:rPr>
  </w:style>
  <w:style w:type="paragraph" w:customStyle="1" w:styleId="PersonalName">
    <w:name w:val="Personal Name"/>
    <w:basedOn w:val="Title"/>
    <w:qFormat/>
    <w:rPr>
      <w:b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Pr>
      <w:sz w:val="21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sz w:val="21"/>
    </w:rPr>
  </w:style>
  <w:style w:type="character" w:styleId="Hyperlink">
    <w:name w:val="Hyperlink"/>
    <w:basedOn w:val="DefaultParagraphFont"/>
    <w:uiPriority w:val="99"/>
    <w:unhideWhenUsed/>
    <w:rsid w:val="00870D0A"/>
    <w:rPr>
      <w:color w:val="D25814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D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5F1A"/>
    <w:rPr>
      <w:color w:val="849A0A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F424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F424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F4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0546">
          <w:blockQuote w:val="1"/>
          <w:marLeft w:val="720"/>
          <w:marRight w:val="720"/>
          <w:marTop w:val="100"/>
          <w:marBottom w:val="100"/>
          <w:divBdr>
            <w:top w:val="none" w:sz="0" w:space="11" w:color="195284"/>
            <w:left w:val="single" w:sz="36" w:space="11" w:color="195284"/>
            <w:bottom w:val="none" w:sz="0" w:space="11" w:color="195284"/>
            <w:right w:val="none" w:sz="0" w:space="11" w:color="195284"/>
          </w:divBdr>
        </w:div>
      </w:divsChild>
    </w:div>
    <w:div w:id="753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oreilly.com/library/view/programming-computer-vision/9781449341916/ch01.htm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pytorials.com/face-recognition-using-opencv-part-1/" TargetMode="External"/><Relationship Id="rId34" Type="http://schemas.openxmlformats.org/officeDocument/2006/relationships/hyperlink" Target="https://www.w3schools.com/python/python_arrays.asp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pyimagesearch.com/2018/09/24/opencv-face-recognition/" TargetMode="External"/><Relationship Id="rId29" Type="http://schemas.openxmlformats.org/officeDocument/2006/relationships/hyperlink" Target="https://www.pythonforbeginners.com/gui/how-to-use-pillow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towardsdatascience.com/face-recognition-how-lbph-works-90ec258c3d6b" TargetMode="External"/><Relationship Id="rId32" Type="http://schemas.openxmlformats.org/officeDocument/2006/relationships/hyperlink" Target="https://www.guru99.com/variables-in-python.html" TargetMode="External"/><Relationship Id="rId37" Type="http://schemas.openxmlformats.org/officeDocument/2006/relationships/footer" Target="foot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www.pytorials.com/face-recognition-using-opencv-part-3/" TargetMode="External"/><Relationship Id="rId28" Type="http://schemas.openxmlformats.org/officeDocument/2006/relationships/hyperlink" Target="https://stackoverflow.com/" TargetMode="External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s://faradars.org/courses/fvimg9405-opencv" TargetMode="External"/><Relationship Id="rId31" Type="http://schemas.openxmlformats.org/officeDocument/2006/relationships/hyperlink" Target="https://github.com/python-pillow/Pillow/issues/3011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s://www.pytorials.com/face-recognition-using-opencv-part-2/" TargetMode="External"/><Relationship Id="rId27" Type="http://schemas.openxmlformats.org/officeDocument/2006/relationships/hyperlink" Target="https://docs.opencv.org/2.4/modules/highgui/doc/user_interface.html" TargetMode="External"/><Relationship Id="rId30" Type="http://schemas.openxmlformats.org/officeDocument/2006/relationships/hyperlink" Target="https://machinelearningmastery.com/make-predictions-scikit-learn/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github.com/opencv/opencv/tree/master/data/haarcascades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www.learnopencv.com/read-write-and-display-a-video-using-opencv-cpp-python/" TargetMode="External"/><Relationship Id="rId33" Type="http://schemas.openxmlformats.org/officeDocument/2006/relationships/hyperlink" Target="https://docs.scipy.org/doc/numpy-1.13.0/user/basics.types.html" TargetMode="External"/><Relationship Id="rId38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Adjacency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4287DBAA1BB48C99BE31080E44DAA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93B1F1-2EB3-42A2-919F-8BBE1DC5E3C8}"/>
      </w:docPartPr>
      <w:docPartBody>
        <w:p w:rsidR="004E251B" w:rsidRDefault="001851EF">
          <w:pPr>
            <w:pStyle w:val="24287DBAA1BB48C99BE31080E44DAA2B"/>
          </w:pPr>
          <w:r>
            <w:rPr>
              <w:rFonts w:asciiTheme="majorHAnsi" w:hAnsiTheme="majorHAnsi"/>
              <w:color w:val="E7E6E6" w:themeColor="background2"/>
              <w:sz w:val="80"/>
              <w:szCs w:val="80"/>
            </w:rPr>
            <w:t>[Type the document title]</w:t>
          </w:r>
        </w:p>
      </w:docPartBody>
    </w:docPart>
    <w:docPart>
      <w:docPartPr>
        <w:name w:val="7C96F1F5E0E84DADB47E3E7E04FCEF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5CBB8-7321-491A-A753-55A19A85E222}"/>
      </w:docPartPr>
      <w:docPartBody>
        <w:p w:rsidR="004E251B" w:rsidRDefault="001851EF">
          <w:pPr>
            <w:pStyle w:val="7C96F1F5E0E84DADB47E3E7E04FCEFE7"/>
          </w:pPr>
          <w:r>
            <w:rPr>
              <w:color w:val="E7E6E6" w:themeColor="background2"/>
            </w:rP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Lotus">
    <w:panose1 w:val="00000400000000000000"/>
    <w:charset w:val="B2"/>
    <w:family w:val="auto"/>
    <w:pitch w:val="variable"/>
    <w:sig w:usb0="00002007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DC"/>
    <w:rsid w:val="000E0879"/>
    <w:rsid w:val="001851EF"/>
    <w:rsid w:val="004E251B"/>
    <w:rsid w:val="005F3FDC"/>
    <w:rsid w:val="00993BA2"/>
    <w:rsid w:val="009C68DC"/>
    <w:rsid w:val="00AC5405"/>
    <w:rsid w:val="00AC5B2B"/>
    <w:rsid w:val="00CE5B7C"/>
    <w:rsid w:val="00D943A9"/>
    <w:rsid w:val="00E03702"/>
    <w:rsid w:val="00F6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72C4" w:themeColor="accent1"/>
      <w:sz w:val="32"/>
      <w:szCs w:val="28"/>
      <w:lang w:eastAsia="ja-JP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4546A" w:themeColor="text2"/>
      <w:sz w:val="28"/>
      <w:szCs w:val="26"/>
      <w:lang w:eastAsia="ko-K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2F5496" w:themeColor="accent1" w:themeShade="BF"/>
      <w:sz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6C5DC2528B6450280648803E04A8853">
    <w:name w:val="A6C5DC2528B6450280648803E04A8853"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customStyle="1" w:styleId="E0D7E94D23AF4E9BBF5A5DC4A79EFF92">
    <w:name w:val="E0D7E94D23AF4E9BBF5A5DC4A79EFF92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olor w:val="4472C4" w:themeColor="accent1"/>
      <w:sz w:val="32"/>
      <w:szCs w:val="28"/>
      <w:lang w:eastAsia="ja-JP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4546A" w:themeColor="text2"/>
      <w:sz w:val="28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bCs/>
      <w:color w:val="2F5496" w:themeColor="accent1" w:themeShade="BF"/>
      <w:sz w:val="24"/>
      <w:lang w:eastAsia="ko-KR"/>
    </w:rPr>
  </w:style>
  <w:style w:type="paragraph" w:customStyle="1" w:styleId="F094278302D146C684815CC61BE991B5">
    <w:name w:val="F094278302D146C684815CC61BE991B5"/>
  </w:style>
  <w:style w:type="paragraph" w:customStyle="1" w:styleId="24287DBAA1BB48C99BE31080E44DAA2B">
    <w:name w:val="24287DBAA1BB48C99BE31080E44DAA2B"/>
  </w:style>
  <w:style w:type="paragraph" w:customStyle="1" w:styleId="B602BF985FCA4F01BF76CD7534E70AE1">
    <w:name w:val="B602BF985FCA4F01BF76CD7534E70AE1"/>
  </w:style>
  <w:style w:type="paragraph" w:customStyle="1" w:styleId="7C96F1F5E0E84DADB47E3E7E04FCEFE7">
    <w:name w:val="7C96F1F5E0E84DADB47E3E7E04FCEFE7"/>
  </w:style>
  <w:style w:type="paragraph" w:customStyle="1" w:styleId="DA76635EE95E48A69AA5F1794319131C">
    <w:name w:val="DA76635EE95E48A69AA5F1794319131C"/>
  </w:style>
  <w:style w:type="paragraph" w:customStyle="1" w:styleId="67E81A9EF7614CB38E15EFF8BEB16E96">
    <w:name w:val="67E81A9EF7614CB38E15EFF8BEB16E96"/>
    <w:rsid w:val="005F3F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Adjacency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Face Recognition Using Deep Learning and Machine Vision in Python by OpenCV Library.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0DB33E-CE61-4F0D-A29F-2A1CBC855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AdjacencyReport</Template>
  <TotalTime>2214</TotalTime>
  <Pages>38</Pages>
  <Words>4099</Words>
  <Characters>23370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Recognition Using OpenCV</vt:lpstr>
    </vt:vector>
  </TitlesOfParts>
  <Company/>
  <LinksUpToDate>false</LinksUpToDate>
  <CharactersWithSpaces>27415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Recognition Using OpenCV</dc:title>
  <dc:subject/>
  <dc:creator/>
  <cp:lastModifiedBy>Danial Kamali</cp:lastModifiedBy>
  <cp:revision>81</cp:revision>
  <cp:lastPrinted>2020-08-25T10:11:00Z</cp:lastPrinted>
  <dcterms:created xsi:type="dcterms:W3CDTF">2019-12-27T16:49:00Z</dcterms:created>
  <dcterms:modified xsi:type="dcterms:W3CDTF">2020-08-25T16:09:00Z</dcterms:modified>
</cp:coreProperties>
</file>